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AD81" w14:textId="77777777" w:rsidR="00813540" w:rsidRDefault="00813540" w:rsidP="007F513E"/>
    <w:p w14:paraId="296027B3" w14:textId="77777777" w:rsidR="007E2CF4" w:rsidRPr="007E2CF4" w:rsidRDefault="007E2CF4" w:rsidP="007E2CF4"/>
    <w:p w14:paraId="68DFBEFD" w14:textId="77777777" w:rsidR="007E2CF4" w:rsidRPr="007E2CF4" w:rsidRDefault="007E2CF4" w:rsidP="007E2CF4"/>
    <w:p w14:paraId="6AAEDC41" w14:textId="77777777" w:rsidR="007E2CF4" w:rsidRPr="007E2CF4" w:rsidRDefault="007E2CF4" w:rsidP="007E2CF4"/>
    <w:p w14:paraId="51449C7A" w14:textId="77777777" w:rsidR="007E2CF4" w:rsidRPr="007E2CF4" w:rsidRDefault="007E2CF4" w:rsidP="007E2CF4"/>
    <w:p w14:paraId="5033DF9E" w14:textId="77777777" w:rsidR="007E2CF4" w:rsidRPr="007E2CF4" w:rsidRDefault="007E2CF4" w:rsidP="007E2CF4"/>
    <w:p w14:paraId="71168E6E" w14:textId="77777777" w:rsidR="007E2CF4" w:rsidRPr="007E2CF4" w:rsidRDefault="007E2CF4" w:rsidP="007E2CF4"/>
    <w:p w14:paraId="09631098" w14:textId="77777777" w:rsidR="007E2CF4" w:rsidRPr="007E2CF4" w:rsidRDefault="007E2CF4" w:rsidP="007E2CF4"/>
    <w:p w14:paraId="388049CC" w14:textId="77777777" w:rsidR="007E2CF4" w:rsidRPr="007E2CF4" w:rsidRDefault="007E2CF4" w:rsidP="007E2CF4"/>
    <w:p w14:paraId="2C9BE1E4" w14:textId="77777777" w:rsidR="007E2CF4" w:rsidRPr="007E2CF4" w:rsidRDefault="007E2CF4" w:rsidP="007E2CF4"/>
    <w:p w14:paraId="7335A5F1" w14:textId="77777777" w:rsidR="007E2CF4" w:rsidRPr="007E2CF4" w:rsidRDefault="007E2CF4" w:rsidP="007E2CF4"/>
    <w:p w14:paraId="6C2BFEA4" w14:textId="77777777" w:rsidR="007E2CF4" w:rsidRPr="007E2CF4" w:rsidRDefault="007E2CF4" w:rsidP="007E2CF4"/>
    <w:p w14:paraId="6ED4CF96" w14:textId="77777777" w:rsidR="007E2CF4" w:rsidRPr="007E2CF4" w:rsidRDefault="007E2CF4" w:rsidP="007E2CF4"/>
    <w:p w14:paraId="752CB0FD" w14:textId="77777777" w:rsidR="007E2CF4" w:rsidRPr="007E2CF4" w:rsidRDefault="007E2CF4" w:rsidP="007E2CF4"/>
    <w:p w14:paraId="6A3CBA31" w14:textId="77777777" w:rsidR="00C210C4" w:rsidRPr="00C210C4" w:rsidRDefault="00C210C4" w:rsidP="00C210C4">
      <w:pPr>
        <w:pStyle w:val="Subtitle"/>
        <w:rPr>
          <w:rFonts w:asciiTheme="majorHAnsi" w:eastAsiaTheme="majorEastAsia" w:hAnsiTheme="majorHAnsi" w:cstheme="majorBidi"/>
          <w:b/>
          <w:spacing w:val="-10"/>
          <w:kern w:val="28"/>
          <w:sz w:val="56"/>
          <w:szCs w:val="56"/>
        </w:rPr>
      </w:pPr>
      <w:r w:rsidRPr="00C210C4">
        <w:rPr>
          <w:rFonts w:asciiTheme="majorHAnsi" w:eastAsiaTheme="majorEastAsia" w:hAnsiTheme="majorHAnsi" w:cstheme="majorBidi"/>
          <w:b/>
          <w:spacing w:val="-10"/>
          <w:kern w:val="28"/>
          <w:sz w:val="56"/>
          <w:szCs w:val="56"/>
        </w:rPr>
        <w:t>Assignment; Core skills</w:t>
      </w:r>
    </w:p>
    <w:p w14:paraId="36BFE8A8" w14:textId="68B733C9" w:rsidR="00C210C4" w:rsidRPr="00C210C4" w:rsidRDefault="00C210C4" w:rsidP="00C210C4">
      <w:pPr>
        <w:pStyle w:val="Subtitle"/>
        <w:rPr>
          <w:rFonts w:asciiTheme="majorHAnsi" w:eastAsiaTheme="majorEastAsia" w:hAnsiTheme="majorHAnsi" w:cstheme="majorBidi"/>
          <w:b/>
          <w:spacing w:val="-10"/>
          <w:kern w:val="28"/>
          <w:sz w:val="52"/>
          <w:szCs w:val="52"/>
        </w:rPr>
      </w:pPr>
      <w:r w:rsidRPr="00C210C4">
        <w:rPr>
          <w:rFonts w:asciiTheme="majorHAnsi" w:eastAsiaTheme="majorEastAsia" w:hAnsiTheme="majorHAnsi" w:cstheme="majorBidi"/>
          <w:b/>
          <w:spacing w:val="-10"/>
          <w:kern w:val="28"/>
          <w:sz w:val="52"/>
          <w:szCs w:val="52"/>
        </w:rPr>
        <w:t xml:space="preserve">Numeracy SCQF </w:t>
      </w:r>
      <w:r w:rsidR="008D271A" w:rsidRPr="0077240B">
        <w:rPr>
          <w:rFonts w:asciiTheme="majorHAnsi" w:eastAsiaTheme="majorEastAsia" w:hAnsiTheme="majorHAnsi" w:cstheme="majorBidi"/>
          <w:b/>
          <w:spacing w:val="-10"/>
          <w:kern w:val="28"/>
          <w:sz w:val="52"/>
          <w:szCs w:val="52"/>
        </w:rPr>
        <w:t>6</w:t>
      </w:r>
      <w:r w:rsidRPr="00C210C4">
        <w:rPr>
          <w:rFonts w:asciiTheme="majorHAnsi" w:eastAsiaTheme="majorEastAsia" w:hAnsiTheme="majorHAnsi" w:cstheme="majorBidi"/>
          <w:b/>
          <w:spacing w:val="-10"/>
          <w:kern w:val="28"/>
          <w:sz w:val="52"/>
          <w:szCs w:val="52"/>
        </w:rPr>
        <w:t xml:space="preserve"> </w:t>
      </w:r>
    </w:p>
    <w:p w14:paraId="0A1F512C" w14:textId="77777777" w:rsidR="007E2CF4" w:rsidRDefault="007E2CF4" w:rsidP="002A3720"/>
    <w:p w14:paraId="44025520" w14:textId="0B85E31B" w:rsidR="00C210C4" w:rsidRPr="00C210C4" w:rsidRDefault="00C210C4" w:rsidP="007E2CF4">
      <w:pPr>
        <w:rPr>
          <w:color w:val="FFFFFF" w:themeColor="background1"/>
          <w:sz w:val="32"/>
          <w:szCs w:val="32"/>
        </w:rPr>
      </w:pPr>
      <w:r w:rsidRPr="00C210C4">
        <w:rPr>
          <w:color w:val="FFFFFF" w:themeColor="background1"/>
          <w:sz w:val="32"/>
          <w:szCs w:val="32"/>
        </w:rPr>
        <w:t>202</w:t>
      </w:r>
      <w:r w:rsidR="008D271A">
        <w:rPr>
          <w:color w:val="FFFFFF" w:themeColor="background1"/>
          <w:sz w:val="32"/>
          <w:szCs w:val="32"/>
        </w:rPr>
        <w:t>6</w:t>
      </w:r>
    </w:p>
    <w:p w14:paraId="208AD4CD" w14:textId="77777777" w:rsidR="002A3720" w:rsidRPr="007E2CF4" w:rsidRDefault="002A3720" w:rsidP="007E2CF4">
      <w:pPr>
        <w:sectPr w:rsidR="002A3720" w:rsidRPr="007E2CF4" w:rsidSect="00CC14FB">
          <w:headerReference w:type="default" r:id="rId11"/>
          <w:footerReference w:type="default" r:id="rId12"/>
          <w:headerReference w:type="first" r:id="rId13"/>
          <w:pgSz w:w="11906" w:h="16838"/>
          <w:pgMar w:top="1701" w:right="851" w:bottom="851" w:left="851" w:header="709" w:footer="709" w:gutter="0"/>
          <w:pgNumType w:start="1"/>
          <w:cols w:space="708"/>
          <w:titlePg/>
          <w:docGrid w:linePitch="360"/>
        </w:sectPr>
      </w:pPr>
    </w:p>
    <w:p w14:paraId="7B58207B" w14:textId="77777777" w:rsidR="002E5C98" w:rsidRDefault="002E5C98" w:rsidP="00BF5366">
      <w:pPr>
        <w:spacing w:before="0" w:after="160" w:line="259" w:lineRule="auto"/>
        <w:ind w:firstLine="720"/>
        <w:rPr>
          <w:b/>
          <w:bCs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544"/>
        <w:gridCol w:w="4677"/>
      </w:tblGrid>
      <w:tr w:rsidR="00677F97" w14:paraId="12F21859" w14:textId="77777777" w:rsidTr="007174A4">
        <w:tc>
          <w:tcPr>
            <w:tcW w:w="3544" w:type="dxa"/>
          </w:tcPr>
          <w:p w14:paraId="54D5F769" w14:textId="5FC2E5A4" w:rsidR="00677F97" w:rsidRPr="00677F97" w:rsidRDefault="00677F97" w:rsidP="00677F97">
            <w:pPr>
              <w:spacing w:before="0" w:after="160" w:line="259" w:lineRule="auto"/>
              <w:rPr>
                <w:rFonts w:asciiTheme="majorHAnsi" w:hAnsiTheme="majorHAnsi"/>
                <w:b/>
                <w:bCs/>
              </w:rPr>
            </w:pPr>
            <w:r w:rsidRPr="00677F97">
              <w:rPr>
                <w:rFonts w:asciiTheme="majorHAnsi" w:hAnsiTheme="majorHAnsi"/>
                <w:b/>
                <w:bCs/>
              </w:rPr>
              <w:t>NAME</w:t>
            </w:r>
            <w:r w:rsidRPr="00677F97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677" w:type="dxa"/>
          </w:tcPr>
          <w:p w14:paraId="2F816AFC" w14:textId="77777777" w:rsidR="00677F97" w:rsidRDefault="00677F97" w:rsidP="00677F97">
            <w:pPr>
              <w:spacing w:before="0" w:after="160" w:line="259" w:lineRule="auto"/>
              <w:rPr>
                <w:b/>
                <w:bCs/>
              </w:rPr>
            </w:pPr>
          </w:p>
        </w:tc>
      </w:tr>
      <w:tr w:rsidR="00677F97" w14:paraId="2A00BD8D" w14:textId="77777777" w:rsidTr="007174A4">
        <w:tc>
          <w:tcPr>
            <w:tcW w:w="3544" w:type="dxa"/>
          </w:tcPr>
          <w:p w14:paraId="6C9CB6CA" w14:textId="52F0B33F" w:rsidR="00677F97" w:rsidRPr="00677F97" w:rsidRDefault="00677F97" w:rsidP="00677F97">
            <w:pPr>
              <w:spacing w:before="0" w:after="160" w:line="259" w:lineRule="auto"/>
              <w:rPr>
                <w:rFonts w:asciiTheme="majorHAnsi" w:hAnsiTheme="majorHAnsi"/>
                <w:b/>
                <w:bCs/>
              </w:rPr>
            </w:pPr>
            <w:r w:rsidRPr="00677F97">
              <w:rPr>
                <w:rFonts w:asciiTheme="majorHAnsi" w:hAnsiTheme="majorHAnsi"/>
                <w:b/>
                <w:bCs/>
              </w:rPr>
              <w:t>DATE</w:t>
            </w:r>
            <w:r w:rsidRPr="00677F97">
              <w:rPr>
                <w:rFonts w:asciiTheme="majorHAnsi" w:hAnsiTheme="majorHAnsi"/>
              </w:rPr>
              <w:t xml:space="preserve">:  </w:t>
            </w:r>
          </w:p>
        </w:tc>
        <w:tc>
          <w:tcPr>
            <w:tcW w:w="4677" w:type="dxa"/>
          </w:tcPr>
          <w:p w14:paraId="531D66E2" w14:textId="77777777" w:rsidR="00677F97" w:rsidRDefault="00677F97" w:rsidP="00677F97">
            <w:pPr>
              <w:spacing w:before="0" w:after="160" w:line="259" w:lineRule="auto"/>
              <w:rPr>
                <w:b/>
                <w:bCs/>
              </w:rPr>
            </w:pPr>
          </w:p>
        </w:tc>
      </w:tr>
      <w:tr w:rsidR="00677F97" w14:paraId="43154AAC" w14:textId="77777777" w:rsidTr="007174A4">
        <w:tc>
          <w:tcPr>
            <w:tcW w:w="3544" w:type="dxa"/>
          </w:tcPr>
          <w:p w14:paraId="79748EB4" w14:textId="77195C96" w:rsidR="00677F97" w:rsidRPr="00677F97" w:rsidRDefault="00677F97" w:rsidP="00677F97">
            <w:pPr>
              <w:spacing w:before="0" w:after="160" w:line="259" w:lineRule="auto"/>
              <w:rPr>
                <w:rFonts w:asciiTheme="majorHAnsi" w:hAnsiTheme="majorHAnsi"/>
                <w:b/>
                <w:bCs/>
              </w:rPr>
            </w:pPr>
            <w:r w:rsidRPr="00677F97">
              <w:rPr>
                <w:rFonts w:asciiTheme="majorHAnsi" w:hAnsiTheme="majorHAnsi"/>
                <w:b/>
                <w:bCs/>
              </w:rPr>
              <w:t>ASSESSOR/TUTOR:</w:t>
            </w:r>
          </w:p>
        </w:tc>
        <w:tc>
          <w:tcPr>
            <w:tcW w:w="4677" w:type="dxa"/>
          </w:tcPr>
          <w:p w14:paraId="07939059" w14:textId="77777777" w:rsidR="00677F97" w:rsidRDefault="00677F97" w:rsidP="00677F97">
            <w:pPr>
              <w:spacing w:before="0" w:after="160" w:line="259" w:lineRule="auto"/>
              <w:rPr>
                <w:b/>
                <w:bCs/>
              </w:rPr>
            </w:pPr>
          </w:p>
        </w:tc>
      </w:tr>
    </w:tbl>
    <w:p w14:paraId="5BD4F014" w14:textId="77777777" w:rsidR="000C6672" w:rsidRDefault="000C6672" w:rsidP="000C6672">
      <w:pPr>
        <w:spacing w:before="0" w:after="160" w:line="259" w:lineRule="auto"/>
        <w:ind w:firstLine="720"/>
      </w:pPr>
    </w:p>
    <w:p w14:paraId="5BA36216" w14:textId="77777777" w:rsidR="00C444C4" w:rsidRDefault="00C444C4" w:rsidP="000C6672">
      <w:pPr>
        <w:spacing w:before="0" w:after="160" w:line="259" w:lineRule="auto"/>
        <w:ind w:firstLine="720"/>
      </w:pPr>
    </w:p>
    <w:p w14:paraId="12996E0C" w14:textId="25F6CD65" w:rsidR="005C3110" w:rsidRPr="005C3110" w:rsidRDefault="005C3110" w:rsidP="007174A4">
      <w:pPr>
        <w:spacing w:before="0" w:after="160" w:line="259" w:lineRule="auto"/>
        <w:ind w:firstLine="720"/>
      </w:pPr>
      <w:r w:rsidRPr="005C3110">
        <w:t xml:space="preserve">All evidence </w:t>
      </w:r>
      <w:r w:rsidRPr="00BF5366">
        <w:rPr>
          <w:b/>
          <w:bCs/>
        </w:rPr>
        <w:t>must</w:t>
      </w:r>
      <w:r w:rsidRPr="005C3110">
        <w:t xml:space="preserve"> include all workings and conclusions where required</w:t>
      </w:r>
    </w:p>
    <w:p w14:paraId="231F85A6" w14:textId="76966A1F" w:rsidR="005C3110" w:rsidRPr="005C3110" w:rsidRDefault="005C3110" w:rsidP="00BF5366">
      <w:pPr>
        <w:spacing w:before="0" w:after="160" w:line="259" w:lineRule="auto"/>
        <w:ind w:firstLine="720"/>
      </w:pPr>
      <w:r w:rsidRPr="005C3110">
        <w:t xml:space="preserve">This template </w:t>
      </w:r>
      <w:r w:rsidR="000C6672" w:rsidRPr="005C3110">
        <w:t>forms</w:t>
      </w:r>
      <w:r w:rsidR="00BD7FB4">
        <w:t xml:space="preserve"> the 1</w:t>
      </w:r>
      <w:r w:rsidR="00BD7FB4" w:rsidRPr="00BD7FB4">
        <w:rPr>
          <w:vertAlign w:val="superscript"/>
        </w:rPr>
        <w:t>st</w:t>
      </w:r>
      <w:r w:rsidR="00BD7FB4">
        <w:t xml:space="preserve"> part </w:t>
      </w:r>
      <w:r w:rsidRPr="005C3110">
        <w:t>of your evidence.</w:t>
      </w:r>
    </w:p>
    <w:p w14:paraId="203A56D4" w14:textId="77777777" w:rsidR="005C3110" w:rsidRPr="005C3110" w:rsidRDefault="005C3110" w:rsidP="00BF5366">
      <w:pPr>
        <w:spacing w:before="0" w:after="160" w:line="259" w:lineRule="auto"/>
        <w:ind w:left="720"/>
      </w:pPr>
      <w:r w:rsidRPr="005C3110">
        <w:t xml:space="preserve">Please upload this template and the spreadsheet together to </w:t>
      </w:r>
      <w:proofErr w:type="spellStart"/>
      <w:r w:rsidRPr="005C3110">
        <w:t>Etrack</w:t>
      </w:r>
      <w:proofErr w:type="spellEnd"/>
      <w:r w:rsidRPr="005C3110">
        <w:t xml:space="preserve"> in a zipped folder after checking by tutor</w:t>
      </w:r>
    </w:p>
    <w:p w14:paraId="7921D38F" w14:textId="77777777" w:rsidR="005C3110" w:rsidRPr="005C3110" w:rsidRDefault="005C3110" w:rsidP="005C3110">
      <w:pPr>
        <w:spacing w:before="0" w:after="160" w:line="259" w:lineRule="auto"/>
      </w:pPr>
    </w:p>
    <w:p w14:paraId="1C2767FD" w14:textId="77777777" w:rsidR="00C444C4" w:rsidRDefault="00C444C4" w:rsidP="009B540B">
      <w:pPr>
        <w:spacing w:before="0" w:after="160" w:line="259" w:lineRule="auto"/>
        <w:rPr>
          <w:b/>
          <w:bCs/>
        </w:rPr>
      </w:pPr>
    </w:p>
    <w:p w14:paraId="644C36B5" w14:textId="4F0A6BB3" w:rsidR="00E302E5" w:rsidRDefault="00E302E5" w:rsidP="00E302E5">
      <w:pPr>
        <w:spacing w:before="0" w:after="160" w:line="259" w:lineRule="auto"/>
        <w:ind w:left="720"/>
        <w:rPr>
          <w:b/>
          <w:bCs/>
        </w:rPr>
      </w:pPr>
      <w:r w:rsidRPr="00E302E5">
        <w:rPr>
          <w:b/>
          <w:bCs/>
        </w:rPr>
        <w:t xml:space="preserve">Task 1: Using number — candidates are required to carry out </w:t>
      </w:r>
      <w:proofErr w:type="gramStart"/>
      <w:r w:rsidRPr="00E302E5">
        <w:rPr>
          <w:b/>
          <w:bCs/>
        </w:rPr>
        <w:t>a number of</w:t>
      </w:r>
      <w:proofErr w:type="gramEnd"/>
      <w:r w:rsidRPr="00E302E5">
        <w:rPr>
          <w:b/>
          <w:bCs/>
        </w:rPr>
        <w:t xml:space="preserve"> sustained complex calculations (approximately two to four). </w:t>
      </w:r>
    </w:p>
    <w:p w14:paraId="39CB806B" w14:textId="77777777" w:rsidR="00E302E5" w:rsidRDefault="00E302E5" w:rsidP="00E302E5">
      <w:pPr>
        <w:spacing w:before="0" w:after="160" w:line="259" w:lineRule="auto"/>
        <w:ind w:left="720"/>
        <w:rPr>
          <w:b/>
          <w:bCs/>
        </w:rPr>
      </w:pPr>
      <w:r w:rsidRPr="00E302E5">
        <w:rPr>
          <w:b/>
          <w:bCs/>
        </w:rPr>
        <w:t xml:space="preserve">Task 2: Use graphical format to find out information — candidates are required to carry out one activity utilising complex graphical information. </w:t>
      </w:r>
    </w:p>
    <w:p w14:paraId="40CDF382" w14:textId="5ADBB56A" w:rsidR="00E302E5" w:rsidRDefault="00E302E5" w:rsidP="00E302E5">
      <w:pPr>
        <w:spacing w:before="0" w:after="160" w:line="259" w:lineRule="auto"/>
        <w:ind w:left="720"/>
        <w:rPr>
          <w:b/>
          <w:bCs/>
        </w:rPr>
      </w:pPr>
      <w:r w:rsidRPr="00E302E5">
        <w:rPr>
          <w:b/>
          <w:bCs/>
        </w:rPr>
        <w:t>Task 3: Use graphical format to communicate information — candidates are required to create at least one graphical form.</w:t>
      </w:r>
    </w:p>
    <w:p w14:paraId="0F7639B6" w14:textId="77777777" w:rsidR="00C444C4" w:rsidRDefault="00C444C4" w:rsidP="00BF5366">
      <w:pPr>
        <w:spacing w:before="0" w:after="160" w:line="259" w:lineRule="auto"/>
        <w:ind w:left="720"/>
        <w:rPr>
          <w:b/>
          <w:bCs/>
        </w:rPr>
      </w:pPr>
    </w:p>
    <w:p w14:paraId="53A1137D" w14:textId="7F1DF5CB" w:rsidR="005C3110" w:rsidRDefault="005C3110" w:rsidP="00BF5366">
      <w:pPr>
        <w:spacing w:before="0" w:after="160" w:line="259" w:lineRule="auto"/>
        <w:ind w:left="720"/>
        <w:rPr>
          <w:b/>
          <w:bCs/>
        </w:rPr>
      </w:pPr>
      <w:r w:rsidRPr="004F4ADE">
        <w:rPr>
          <w:b/>
          <w:bCs/>
        </w:rPr>
        <w:t>By submitting this template as evidence once completed you are confirming that the evidence is your own work</w:t>
      </w:r>
      <w:r w:rsidR="007174A4">
        <w:rPr>
          <w:b/>
          <w:bCs/>
        </w:rPr>
        <w:t>.</w:t>
      </w:r>
    </w:p>
    <w:p w14:paraId="7A4A9195" w14:textId="77777777" w:rsidR="00FC0DD3" w:rsidRDefault="00FC0DD3" w:rsidP="00BF5366">
      <w:pPr>
        <w:spacing w:before="0" w:after="160" w:line="259" w:lineRule="auto"/>
        <w:ind w:left="720"/>
        <w:rPr>
          <w:b/>
          <w:bCs/>
        </w:rPr>
      </w:pPr>
    </w:p>
    <w:p w14:paraId="6CE781D1" w14:textId="77777777" w:rsidR="00C444C4" w:rsidRDefault="00C444C4" w:rsidP="00FC0DD3">
      <w:pPr>
        <w:ind w:left="142" w:firstLine="578"/>
        <w:rPr>
          <w:b/>
          <w:sz w:val="28"/>
          <w:szCs w:val="28"/>
        </w:rPr>
      </w:pPr>
    </w:p>
    <w:p w14:paraId="36A9D592" w14:textId="77777777" w:rsidR="00C444C4" w:rsidRDefault="00C444C4" w:rsidP="00FC0DD3">
      <w:pPr>
        <w:ind w:left="142" w:firstLine="578"/>
        <w:rPr>
          <w:b/>
          <w:sz w:val="28"/>
          <w:szCs w:val="28"/>
        </w:rPr>
      </w:pPr>
    </w:p>
    <w:p w14:paraId="55100EC8" w14:textId="77777777" w:rsidR="00C444C4" w:rsidRDefault="00C444C4" w:rsidP="00FC0DD3">
      <w:pPr>
        <w:ind w:left="142" w:firstLine="578"/>
        <w:rPr>
          <w:b/>
          <w:sz w:val="28"/>
          <w:szCs w:val="28"/>
        </w:rPr>
      </w:pPr>
    </w:p>
    <w:p w14:paraId="6E155BEA" w14:textId="77777777" w:rsidR="00C444C4" w:rsidRDefault="00C444C4" w:rsidP="00FC0DD3">
      <w:pPr>
        <w:ind w:left="142" w:firstLine="578"/>
        <w:rPr>
          <w:b/>
          <w:sz w:val="28"/>
          <w:szCs w:val="28"/>
        </w:rPr>
      </w:pPr>
    </w:p>
    <w:p w14:paraId="3338C9A4" w14:textId="77777777" w:rsidR="00C444C4" w:rsidRDefault="00C444C4" w:rsidP="00FC0DD3">
      <w:pPr>
        <w:ind w:left="142" w:firstLine="578"/>
        <w:rPr>
          <w:b/>
          <w:sz w:val="28"/>
          <w:szCs w:val="28"/>
        </w:rPr>
      </w:pPr>
    </w:p>
    <w:p w14:paraId="2170DDF3" w14:textId="77777777" w:rsidR="00C444C4" w:rsidRDefault="00C444C4" w:rsidP="00FC0DD3">
      <w:pPr>
        <w:ind w:left="142" w:firstLine="578"/>
        <w:rPr>
          <w:b/>
          <w:sz w:val="28"/>
          <w:szCs w:val="28"/>
        </w:rPr>
      </w:pPr>
    </w:p>
    <w:p w14:paraId="724DC185" w14:textId="77777777" w:rsidR="003C715A" w:rsidRDefault="003C715A" w:rsidP="00FC0DD3">
      <w:pPr>
        <w:ind w:left="142" w:firstLine="578"/>
        <w:rPr>
          <w:b/>
          <w:sz w:val="28"/>
          <w:szCs w:val="28"/>
        </w:rPr>
      </w:pPr>
    </w:p>
    <w:p w14:paraId="7AFE0CC9" w14:textId="77777777" w:rsidR="003C715A" w:rsidRDefault="003C715A" w:rsidP="00FC0DD3">
      <w:pPr>
        <w:ind w:left="142" w:firstLine="578"/>
        <w:rPr>
          <w:b/>
          <w:sz w:val="28"/>
          <w:szCs w:val="28"/>
        </w:rPr>
      </w:pPr>
    </w:p>
    <w:p w14:paraId="2A779841" w14:textId="77777777" w:rsidR="001D1B19" w:rsidRDefault="001D1B19" w:rsidP="00FC0DD3">
      <w:pPr>
        <w:ind w:left="142" w:firstLine="578"/>
        <w:rPr>
          <w:b/>
          <w:sz w:val="28"/>
          <w:szCs w:val="28"/>
        </w:rPr>
      </w:pPr>
    </w:p>
    <w:p w14:paraId="57C187FA" w14:textId="77777777" w:rsidR="001D1B19" w:rsidRDefault="001D1B19" w:rsidP="00FC0DD3">
      <w:pPr>
        <w:ind w:left="142" w:firstLine="578"/>
        <w:rPr>
          <w:b/>
          <w:sz w:val="28"/>
          <w:szCs w:val="28"/>
        </w:rPr>
      </w:pPr>
    </w:p>
    <w:p w14:paraId="41040A08" w14:textId="77777777" w:rsidR="00C444C4" w:rsidRDefault="00C444C4" w:rsidP="00FC0DD3">
      <w:pPr>
        <w:ind w:left="142" w:firstLine="578"/>
        <w:rPr>
          <w:b/>
          <w:sz w:val="28"/>
          <w:szCs w:val="28"/>
        </w:rPr>
      </w:pPr>
    </w:p>
    <w:p w14:paraId="009EE53E" w14:textId="543DDD39" w:rsidR="00F96E74" w:rsidRPr="001D1B19" w:rsidRDefault="00F737A5" w:rsidP="001D1B19">
      <w:pPr>
        <w:spacing w:line="216" w:lineRule="auto"/>
        <w:ind w:firstLine="720"/>
        <w:contextualSpacing/>
        <w:rPr>
          <w:rFonts w:eastAsiaTheme="minorEastAsia"/>
          <w:b/>
          <w:color w:val="0D0D0D" w:themeColor="text1"/>
          <w:kern w:val="24"/>
          <w:sz w:val="28"/>
          <w:szCs w:val="28"/>
          <w:u w:val="single"/>
          <w:lang w:eastAsia="en-GB"/>
        </w:rPr>
      </w:pPr>
      <w:r w:rsidRPr="001D1B19">
        <w:rPr>
          <w:rFonts w:eastAsiaTheme="minorEastAsia"/>
          <w:b/>
          <w:color w:val="0D0D0D" w:themeColor="text1"/>
          <w:kern w:val="24"/>
          <w:sz w:val="28"/>
          <w:szCs w:val="28"/>
          <w:u w:val="single"/>
          <w:lang w:eastAsia="en-GB"/>
        </w:rPr>
        <w:t>Task 1: Using number</w:t>
      </w:r>
    </w:p>
    <w:p w14:paraId="1D8CB953" w14:textId="77777777" w:rsidR="00E548F4" w:rsidRDefault="00E548F4" w:rsidP="00C444C4">
      <w:pPr>
        <w:spacing w:line="216" w:lineRule="auto"/>
        <w:ind w:left="720"/>
        <w:contextualSpacing/>
        <w:rPr>
          <w:rFonts w:eastAsiaTheme="minorEastAsia"/>
          <w:bCs/>
          <w:color w:val="0D0D0D" w:themeColor="text1"/>
          <w:kern w:val="24"/>
          <w:lang w:eastAsia="en-GB"/>
        </w:rPr>
      </w:pPr>
    </w:p>
    <w:p w14:paraId="48631218" w14:textId="77777777" w:rsidR="008C262C" w:rsidRDefault="008C262C" w:rsidP="008C262C">
      <w:pPr>
        <w:ind w:left="720"/>
      </w:pPr>
      <w:r w:rsidRPr="00C05B71">
        <w:t xml:space="preserve">An email marketing team tracked the conversion rates for a specific campaign over </w:t>
      </w:r>
      <w:r>
        <w:t>eight</w:t>
      </w:r>
      <w:r w:rsidRPr="00C05B71">
        <w:t xml:space="preserve"> consecutive weeks. The conversion rates are as follows:</w:t>
      </w:r>
    </w:p>
    <w:p w14:paraId="7EE8C279" w14:textId="77777777" w:rsidR="008C262C" w:rsidRPr="00C05B71" w:rsidRDefault="008C262C" w:rsidP="008C262C">
      <w:pPr>
        <w:ind w:left="720"/>
      </w:pPr>
    </w:p>
    <w:tbl>
      <w:tblPr>
        <w:tblW w:w="0" w:type="auto"/>
        <w:tblCellSpacing w:w="15" w:type="dxa"/>
        <w:tblInd w:w="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349"/>
      </w:tblGrid>
      <w:tr w:rsidR="008C262C" w:rsidRPr="00C05B71" w14:paraId="3FF92539" w14:textId="77777777" w:rsidTr="008C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ECC0" w14:textId="77777777" w:rsidR="008C262C" w:rsidRPr="00C05B71" w:rsidRDefault="008C262C" w:rsidP="00FF46A0">
            <w:pPr>
              <w:rPr>
                <w:b/>
                <w:bCs/>
              </w:rPr>
            </w:pPr>
            <w:r w:rsidRPr="00C05B71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6BC46E9" w14:textId="77777777" w:rsidR="008C262C" w:rsidRPr="00C05B71" w:rsidRDefault="008C262C" w:rsidP="00FF46A0">
            <w:pPr>
              <w:rPr>
                <w:b/>
                <w:bCs/>
              </w:rPr>
            </w:pPr>
            <w:r w:rsidRPr="00C05B71">
              <w:rPr>
                <w:b/>
                <w:bCs/>
              </w:rPr>
              <w:t>Conversion Rate (%)</w:t>
            </w:r>
          </w:p>
        </w:tc>
      </w:tr>
      <w:tr w:rsidR="008C262C" w:rsidRPr="00C05B71" w14:paraId="69ECA421" w14:textId="77777777" w:rsidTr="008C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C79C" w14:textId="77777777" w:rsidR="008C262C" w:rsidRPr="00C05B71" w:rsidRDefault="008C262C" w:rsidP="00FF46A0">
            <w:r w:rsidRPr="00C05B71">
              <w:t>1</w:t>
            </w:r>
          </w:p>
        </w:tc>
        <w:tc>
          <w:tcPr>
            <w:tcW w:w="0" w:type="auto"/>
            <w:vAlign w:val="center"/>
            <w:hideMark/>
          </w:tcPr>
          <w:p w14:paraId="62978596" w14:textId="77777777" w:rsidR="008C262C" w:rsidRPr="00C05B71" w:rsidRDefault="008C262C" w:rsidP="00FF46A0">
            <w:r w:rsidRPr="00C05B71">
              <w:t>4.2</w:t>
            </w:r>
          </w:p>
        </w:tc>
      </w:tr>
      <w:tr w:rsidR="008C262C" w:rsidRPr="00C05B71" w14:paraId="5540DB04" w14:textId="77777777" w:rsidTr="008C262C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3661819F" w14:textId="77777777" w:rsidR="008C262C" w:rsidRPr="00C05B71" w:rsidRDefault="008C262C" w:rsidP="00FF46A0">
            <w:r w:rsidRPr="00C05B71">
              <w:t>2</w:t>
            </w:r>
          </w:p>
        </w:tc>
        <w:tc>
          <w:tcPr>
            <w:tcW w:w="0" w:type="auto"/>
            <w:vAlign w:val="center"/>
            <w:hideMark/>
          </w:tcPr>
          <w:p w14:paraId="55B67F5C" w14:textId="77777777" w:rsidR="008C262C" w:rsidRPr="00C05B71" w:rsidRDefault="008C262C" w:rsidP="00FF46A0">
            <w:r w:rsidRPr="00C05B71">
              <w:t>5.5</w:t>
            </w:r>
          </w:p>
        </w:tc>
      </w:tr>
      <w:tr w:rsidR="008C262C" w:rsidRPr="00C05B71" w14:paraId="3A213B13" w14:textId="77777777" w:rsidTr="008C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0631" w14:textId="77777777" w:rsidR="008C262C" w:rsidRPr="00C05B71" w:rsidRDefault="008C262C" w:rsidP="00FF46A0">
            <w:r w:rsidRPr="00C05B71">
              <w:t>3</w:t>
            </w:r>
          </w:p>
        </w:tc>
        <w:tc>
          <w:tcPr>
            <w:tcW w:w="0" w:type="auto"/>
            <w:vAlign w:val="center"/>
            <w:hideMark/>
          </w:tcPr>
          <w:p w14:paraId="253D4232" w14:textId="77777777" w:rsidR="008C262C" w:rsidRPr="00C05B71" w:rsidRDefault="008C262C" w:rsidP="00FF46A0">
            <w:r w:rsidRPr="00C05B71">
              <w:t>4.8</w:t>
            </w:r>
          </w:p>
        </w:tc>
      </w:tr>
      <w:tr w:rsidR="008C262C" w:rsidRPr="00C05B71" w14:paraId="327FBF93" w14:textId="77777777" w:rsidTr="008C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299C" w14:textId="77777777" w:rsidR="008C262C" w:rsidRPr="00C05B71" w:rsidRDefault="008C262C" w:rsidP="00FF46A0">
            <w:r w:rsidRPr="00C05B71">
              <w:t>4</w:t>
            </w:r>
          </w:p>
        </w:tc>
        <w:tc>
          <w:tcPr>
            <w:tcW w:w="0" w:type="auto"/>
            <w:vAlign w:val="center"/>
            <w:hideMark/>
          </w:tcPr>
          <w:p w14:paraId="771D1A1D" w14:textId="77777777" w:rsidR="008C262C" w:rsidRPr="00C05B71" w:rsidRDefault="008C262C" w:rsidP="00FF46A0">
            <w:r w:rsidRPr="00C05B71">
              <w:t>5.1</w:t>
            </w:r>
          </w:p>
        </w:tc>
      </w:tr>
      <w:tr w:rsidR="008C262C" w:rsidRPr="00C05B71" w14:paraId="0FF8FEDD" w14:textId="77777777" w:rsidTr="008C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39C0" w14:textId="77777777" w:rsidR="008C262C" w:rsidRPr="00C05B71" w:rsidRDefault="008C262C" w:rsidP="00FF46A0">
            <w:r w:rsidRPr="00C05B71">
              <w:t>5</w:t>
            </w:r>
          </w:p>
        </w:tc>
        <w:tc>
          <w:tcPr>
            <w:tcW w:w="0" w:type="auto"/>
            <w:vAlign w:val="center"/>
            <w:hideMark/>
          </w:tcPr>
          <w:p w14:paraId="19E5624E" w14:textId="77777777" w:rsidR="008C262C" w:rsidRPr="00C05B71" w:rsidRDefault="008C262C" w:rsidP="00FF46A0">
            <w:r w:rsidRPr="00C05B71">
              <w:t>6.0</w:t>
            </w:r>
          </w:p>
        </w:tc>
      </w:tr>
      <w:tr w:rsidR="008C262C" w:rsidRPr="00C05B71" w14:paraId="4CF11380" w14:textId="77777777" w:rsidTr="008C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246C" w14:textId="77777777" w:rsidR="008C262C" w:rsidRPr="00C05B71" w:rsidRDefault="008C262C" w:rsidP="00FF46A0">
            <w:r w:rsidRPr="00C05B71">
              <w:t>6</w:t>
            </w:r>
          </w:p>
        </w:tc>
        <w:tc>
          <w:tcPr>
            <w:tcW w:w="0" w:type="auto"/>
            <w:vAlign w:val="center"/>
            <w:hideMark/>
          </w:tcPr>
          <w:p w14:paraId="29C02FA8" w14:textId="77777777" w:rsidR="008C262C" w:rsidRPr="00C05B71" w:rsidRDefault="008C262C" w:rsidP="00FF46A0">
            <w:r w:rsidRPr="00C05B71">
              <w:t>4.5</w:t>
            </w:r>
          </w:p>
        </w:tc>
      </w:tr>
      <w:tr w:rsidR="008C262C" w:rsidRPr="00C05B71" w14:paraId="618F53B8" w14:textId="77777777" w:rsidTr="008C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FCAD" w14:textId="77777777" w:rsidR="008C262C" w:rsidRPr="00C05B71" w:rsidRDefault="008C262C" w:rsidP="00FF46A0">
            <w:r w:rsidRPr="00C05B71">
              <w:t>7</w:t>
            </w:r>
          </w:p>
        </w:tc>
        <w:tc>
          <w:tcPr>
            <w:tcW w:w="0" w:type="auto"/>
            <w:vAlign w:val="center"/>
            <w:hideMark/>
          </w:tcPr>
          <w:p w14:paraId="4A3B5742" w14:textId="77777777" w:rsidR="008C262C" w:rsidRPr="00C05B71" w:rsidRDefault="008C262C" w:rsidP="00FF46A0">
            <w:r w:rsidRPr="00C05B71">
              <w:t>5.3</w:t>
            </w:r>
          </w:p>
        </w:tc>
      </w:tr>
      <w:tr w:rsidR="008C262C" w:rsidRPr="00C05B71" w14:paraId="5B5AF1E5" w14:textId="77777777" w:rsidTr="008C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A464" w14:textId="77777777" w:rsidR="008C262C" w:rsidRPr="00C05B71" w:rsidRDefault="008C262C" w:rsidP="00FF46A0">
            <w:r w:rsidRPr="00C05B71">
              <w:t>8</w:t>
            </w:r>
          </w:p>
        </w:tc>
        <w:tc>
          <w:tcPr>
            <w:tcW w:w="0" w:type="auto"/>
            <w:vAlign w:val="center"/>
            <w:hideMark/>
          </w:tcPr>
          <w:p w14:paraId="522E7568" w14:textId="77777777" w:rsidR="008C262C" w:rsidRPr="00C05B71" w:rsidRDefault="008C262C" w:rsidP="00FF46A0">
            <w:r w:rsidRPr="00C05B71">
              <w:t>5.8</w:t>
            </w:r>
          </w:p>
        </w:tc>
      </w:tr>
    </w:tbl>
    <w:p w14:paraId="4AFEB33C" w14:textId="77777777" w:rsidR="008C262C" w:rsidRDefault="008C262C" w:rsidP="008C262C">
      <w:pPr>
        <w:rPr>
          <w:b/>
          <w:bCs/>
          <w:u w:val="single"/>
        </w:rPr>
      </w:pPr>
    </w:p>
    <w:p w14:paraId="057C83CA" w14:textId="77777777" w:rsidR="00E548F4" w:rsidRDefault="00E548F4" w:rsidP="007B6519">
      <w:pPr>
        <w:spacing w:line="216" w:lineRule="auto"/>
        <w:contextualSpacing/>
        <w:rPr>
          <w:rFonts w:eastAsiaTheme="minorEastAsia"/>
          <w:bCs/>
          <w:color w:val="0D0D0D" w:themeColor="text1"/>
          <w:kern w:val="24"/>
          <w:lang w:eastAsia="en-GB"/>
        </w:rPr>
      </w:pPr>
    </w:p>
    <w:p w14:paraId="7A04DF2D" w14:textId="77777777" w:rsidR="00694328" w:rsidRPr="00C05B71" w:rsidRDefault="00694328" w:rsidP="007B6519">
      <w:pPr>
        <w:ind w:firstLine="720"/>
        <w:rPr>
          <w:b/>
          <w:bCs/>
          <w:u w:val="single"/>
        </w:rPr>
      </w:pPr>
      <w:r w:rsidRPr="00C05B71">
        <w:rPr>
          <w:b/>
          <w:bCs/>
          <w:u w:val="single"/>
        </w:rPr>
        <w:t>Standard deviation formula</w:t>
      </w:r>
    </w:p>
    <w:p w14:paraId="27F2C560" w14:textId="77777777" w:rsidR="00694328" w:rsidRPr="00C05B71" w:rsidRDefault="00694328" w:rsidP="007B6519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60644E" wp14:editId="1CF4E166">
                <wp:simplePos x="0" y="0"/>
                <wp:positionH relativeFrom="column">
                  <wp:posOffset>1155700</wp:posOffset>
                </wp:positionH>
                <wp:positionV relativeFrom="paragraph">
                  <wp:posOffset>808355</wp:posOffset>
                </wp:positionV>
                <wp:extent cx="222250" cy="184150"/>
                <wp:effectExtent l="0" t="0" r="6350" b="6350"/>
                <wp:wrapNone/>
                <wp:docPr id="324474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8415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3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E910E" id="Rectangle 1" o:spid="_x0000_s1026" style="position:absolute;margin-left:91pt;margin-top:63.65pt;width:17.5pt;height:14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" fillcolor="yellow" stroked="f" strokeweight="1pt">
                <v:fill opacity="22873f"/>
              </v:rect>
            </w:pict>
          </mc:Fallback>
        </mc:AlternateContent>
      </w:r>
      <w:r w:rsidRPr="00C05B71">
        <w:t xml:space="preserve">For a </w:t>
      </w:r>
      <w:r w:rsidRPr="00C05B71">
        <w:rPr>
          <w:b/>
          <w:bCs/>
        </w:rPr>
        <w:t>sample</w:t>
      </w:r>
      <w:r w:rsidRPr="00C05B71">
        <w:t xml:space="preserve"> of data points (which is what this eight-week period represents), the formula for standard deviation is: </w:t>
      </w:r>
      <w:r w:rsidRPr="00C05B71">
        <w:br/>
      </w:r>
      <w:r>
        <w:t xml:space="preserve"> </w:t>
      </w:r>
      <m:oMath>
        <m:r>
          <w:rPr>
            <w:rFonts w:ascii="Cambria Math" w:hAnsi="Cambria Math"/>
            <w:sz w:val="40"/>
          </w:rPr>
          <m:t>s=</m:t>
        </m:r>
        <m:rad>
          <m:radPr>
            <m:degHide m:val="1"/>
            <m:ctrlPr>
              <w:rPr>
                <w:rFonts w:ascii="Cambria Math" w:hAnsi="Cambria Math"/>
                <w:i/>
                <w:sz w:val="4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40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4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4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40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4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40"/>
                              </w:rPr>
                              <m:t>x</m:t>
                            </m:r>
                          </m:e>
                        </m:acc>
                      </m:e>
                    </m:nary>
                    <m:r>
                      <w:rPr>
                        <w:rFonts w:ascii="Cambria Math" w:hAnsi="Cambria Math"/>
                        <w:sz w:val="4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4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40"/>
                    <w:highlight w:val="magenta"/>
                  </w:rPr>
                  <m:t>n</m:t>
                </m:r>
                <m:r>
                  <w:rPr>
                    <w:rFonts w:ascii="Cambria Math" w:hAnsi="Cambria Math"/>
                    <w:sz w:val="40"/>
                  </w:rPr>
                  <m:t>-1</m:t>
                </m:r>
              </m:den>
            </m:f>
          </m:e>
        </m:rad>
      </m:oMath>
      <w:r>
        <w:rPr>
          <w:rFonts w:eastAsiaTheme="minorEastAsia"/>
          <w:sz w:val="40"/>
        </w:rPr>
        <w:tab/>
      </w:r>
      <w:r>
        <w:rPr>
          <w:rFonts w:eastAsiaTheme="minorEastAsia"/>
          <w:sz w:val="40"/>
        </w:rPr>
        <w:tab/>
      </w:r>
    </w:p>
    <w:p w14:paraId="278AA973" w14:textId="77777777" w:rsidR="00694328" w:rsidRPr="00C05B71" w:rsidRDefault="00694328" w:rsidP="007B6519">
      <w:pPr>
        <w:ind w:firstLine="720"/>
      </w:pPr>
      <w:r w:rsidRPr="00C05B71">
        <w:t>Where:</w:t>
      </w:r>
    </w:p>
    <w:p w14:paraId="0D9375C0" w14:textId="77777777" w:rsidR="00694328" w:rsidRPr="00C05B71" w:rsidRDefault="00694328" w:rsidP="00694328">
      <w:pPr>
        <w:pStyle w:val="ListParagraph"/>
        <w:numPr>
          <w:ilvl w:val="0"/>
          <w:numId w:val="12"/>
        </w:numPr>
        <w:spacing w:before="0" w:after="160" w:line="259" w:lineRule="auto"/>
      </w:pPr>
      <w:r w:rsidRPr="004710CE">
        <w:rPr>
          <w:rFonts w:ascii="Cambria Math" w:hAnsi="Cambria Math" w:cs="Cambria Math"/>
          <w:b/>
          <w:bCs/>
          <w:sz w:val="28"/>
          <w:szCs w:val="28"/>
        </w:rPr>
        <w:t>𝑠</w:t>
      </w:r>
      <w:r>
        <w:t xml:space="preserve"> </w:t>
      </w:r>
      <w:r w:rsidRPr="00C05B71">
        <w:t>is the sample standard deviation</w:t>
      </w:r>
    </w:p>
    <w:p w14:paraId="6D18F979" w14:textId="77777777" w:rsidR="00694328" w:rsidRPr="00C05B71" w:rsidRDefault="00694328" w:rsidP="00694328">
      <w:pPr>
        <w:numPr>
          <w:ilvl w:val="0"/>
          <w:numId w:val="11"/>
        </w:numPr>
        <w:spacing w:before="0" w:after="160" w:line="259" w:lineRule="auto"/>
      </w:pPr>
      <w:r w:rsidRPr="004710CE">
        <w:rPr>
          <w:b/>
          <w:bCs/>
          <w:noProof/>
        </w:rPr>
        <w:drawing>
          <wp:inline distT="0" distB="0" distL="0" distR="0" wp14:anchorId="7977D075" wp14:editId="04850082">
            <wp:extent cx="12700" cy="12700"/>
            <wp:effectExtent l="0" t="0" r="0" b="0"/>
            <wp:docPr id="96267647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0CE">
        <w:rPr>
          <w:rFonts w:ascii="Cambria Math" w:hAnsi="Cambria Math" w:cs="Cambria Math"/>
          <w:b/>
          <w:bCs/>
          <w:sz w:val="28"/>
          <w:szCs w:val="28"/>
        </w:rPr>
        <w:t>∑</w:t>
      </w:r>
      <w:r>
        <w:t xml:space="preserve"> (</w:t>
      </w:r>
      <w:r w:rsidRPr="00C05B71">
        <w:t>sum of</w:t>
      </w:r>
      <w:r>
        <w:t xml:space="preserve">) </w:t>
      </w:r>
      <w:r w:rsidRPr="00C05B71">
        <w:t>is the summation symbol, meaning "add them all up"</w:t>
      </w:r>
    </w:p>
    <w:p w14:paraId="72279608" w14:textId="77777777" w:rsidR="00694328" w:rsidRPr="00C05B71" w:rsidRDefault="00694328" w:rsidP="00694328">
      <w:pPr>
        <w:numPr>
          <w:ilvl w:val="0"/>
          <w:numId w:val="11"/>
        </w:numPr>
        <w:spacing w:before="0" w:after="160" w:line="259" w:lineRule="auto"/>
      </w:pPr>
      <w:r w:rsidRPr="00C05B71">
        <w:rPr>
          <w:noProof/>
        </w:rPr>
        <w:drawing>
          <wp:inline distT="0" distB="0" distL="0" distR="0" wp14:anchorId="7D713332" wp14:editId="7AC5F94D">
            <wp:extent cx="12700" cy="12700"/>
            <wp:effectExtent l="0" t="0" r="0" b="0"/>
            <wp:docPr id="1568220128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5B71">
        <w:rPr>
          <w:rFonts w:ascii="Cambria Math" w:hAnsi="Cambria Math" w:cs="Cambria Math"/>
          <w:b/>
          <w:bCs/>
          <w:sz w:val="28"/>
          <w:szCs w:val="28"/>
        </w:rPr>
        <w:t>𝑥</w:t>
      </w:r>
      <w:r w:rsidRPr="00C05B71">
        <w:rPr>
          <w:rFonts w:ascii="Cambria Math" w:hAnsi="Cambria Math" w:cs="Cambria Math"/>
          <w:b/>
          <w:bCs/>
          <w:sz w:val="28"/>
          <w:szCs w:val="28"/>
          <w:vertAlign w:val="subscript"/>
        </w:rPr>
        <w:t>𝑖</w:t>
      </w:r>
      <w:r w:rsidRPr="004710CE">
        <w:rPr>
          <w:b/>
          <w:bCs/>
        </w:rPr>
        <w:t xml:space="preserve"> </w:t>
      </w:r>
      <w:r w:rsidRPr="00C05B71">
        <w:t>represents each individual data point in the set</w:t>
      </w:r>
    </w:p>
    <w:p w14:paraId="73B3B381" w14:textId="77777777" w:rsidR="00694328" w:rsidRPr="00C05B71" w:rsidRDefault="00694328" w:rsidP="00694328">
      <w:pPr>
        <w:numPr>
          <w:ilvl w:val="0"/>
          <w:numId w:val="11"/>
        </w:numPr>
        <w:spacing w:before="0" w:after="160" w:line="259" w:lineRule="auto"/>
      </w:pP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sz w:val="28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highlight w:val="yellow"/>
              </w:rPr>
              <m:t>x</m:t>
            </m:r>
          </m:e>
        </m:acc>
      </m:oMath>
      <w:r w:rsidRPr="003329BA">
        <w:rPr>
          <w:rFonts w:ascii="Cambria Math" w:hAnsi="Cambria Math"/>
          <w:sz w:val="32"/>
          <w:szCs w:val="32"/>
        </w:rPr>
        <w:t xml:space="preserve"> </w:t>
      </w:r>
      <w:r w:rsidRPr="00B44E73">
        <w:rPr>
          <w:rFonts w:ascii="Cambria Math" w:hAnsi="Cambria Math"/>
          <w:noProof/>
          <w:sz w:val="32"/>
          <w:szCs w:val="32"/>
          <w:highlight w:val="yellow"/>
        </w:rPr>
        <w:drawing>
          <wp:inline distT="0" distB="0" distL="0" distR="0" wp14:anchorId="17F9EDCB" wp14:editId="6A245119">
            <wp:extent cx="12700" cy="12700"/>
            <wp:effectExtent l="0" t="0" r="0" b="0"/>
            <wp:docPr id="19387379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5B71">
        <w:t>is the sample mean (average)</w:t>
      </w:r>
    </w:p>
    <w:p w14:paraId="4FFA4CC8" w14:textId="77777777" w:rsidR="00694328" w:rsidRDefault="00694328" w:rsidP="00694328">
      <w:pPr>
        <w:numPr>
          <w:ilvl w:val="0"/>
          <w:numId w:val="11"/>
        </w:numPr>
        <w:spacing w:before="0" w:after="160" w:line="259" w:lineRule="auto"/>
      </w:pPr>
      <w:r w:rsidRPr="004710CE">
        <w:rPr>
          <w:b/>
          <w:bCs/>
          <w:noProof/>
          <w:sz w:val="28"/>
          <w:szCs w:val="28"/>
          <w:highlight w:val="magenta"/>
        </w:rPr>
        <w:drawing>
          <wp:inline distT="0" distB="0" distL="0" distR="0" wp14:anchorId="0E480972" wp14:editId="7C9F1A53">
            <wp:extent cx="12700" cy="12700"/>
            <wp:effectExtent l="0" t="0" r="0" b="0"/>
            <wp:docPr id="68934198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5B71">
        <w:rPr>
          <w:rFonts w:ascii="Cambria Math" w:hAnsi="Cambria Math" w:cs="Cambria Math"/>
          <w:b/>
          <w:bCs/>
          <w:sz w:val="28"/>
          <w:szCs w:val="28"/>
          <w:highlight w:val="magenta"/>
        </w:rPr>
        <w:t>𝑛</w:t>
      </w:r>
      <w:r>
        <w:t xml:space="preserve"> </w:t>
      </w:r>
      <w:r w:rsidRPr="00C05B71">
        <w:t>is the number of data points in the set</w:t>
      </w:r>
    </w:p>
    <w:p w14:paraId="5275AF34" w14:textId="77777777" w:rsidR="00E548F4" w:rsidRDefault="00E548F4" w:rsidP="00C444C4">
      <w:pPr>
        <w:spacing w:line="216" w:lineRule="auto"/>
        <w:ind w:left="720"/>
        <w:contextualSpacing/>
        <w:rPr>
          <w:rFonts w:eastAsiaTheme="minorEastAsia"/>
          <w:bCs/>
          <w:color w:val="0D0D0D" w:themeColor="text1"/>
          <w:kern w:val="24"/>
          <w:lang w:eastAsia="en-GB"/>
        </w:rPr>
      </w:pPr>
    </w:p>
    <w:p w14:paraId="52B14313" w14:textId="77777777" w:rsidR="00F737A5" w:rsidRDefault="00F737A5" w:rsidP="00C444C4">
      <w:pPr>
        <w:spacing w:line="216" w:lineRule="auto"/>
        <w:ind w:left="720"/>
        <w:contextualSpacing/>
        <w:rPr>
          <w:rFonts w:eastAsiaTheme="minorEastAsia"/>
          <w:bCs/>
          <w:color w:val="0D0D0D" w:themeColor="text1"/>
          <w:kern w:val="24"/>
          <w:lang w:eastAsia="en-GB"/>
        </w:rPr>
      </w:pPr>
    </w:p>
    <w:p w14:paraId="0C9FF331" w14:textId="77777777" w:rsidR="00F737A5" w:rsidRDefault="00F737A5" w:rsidP="00C444C4">
      <w:pPr>
        <w:spacing w:line="216" w:lineRule="auto"/>
        <w:ind w:left="720"/>
        <w:contextualSpacing/>
        <w:rPr>
          <w:rFonts w:eastAsiaTheme="minorEastAsia"/>
          <w:bCs/>
          <w:color w:val="0D0D0D" w:themeColor="text1"/>
          <w:kern w:val="24"/>
          <w:lang w:eastAsia="en-GB"/>
        </w:rPr>
      </w:pPr>
    </w:p>
    <w:p w14:paraId="375D46B5" w14:textId="77777777" w:rsidR="00F737A5" w:rsidRDefault="00F737A5" w:rsidP="00C444C4">
      <w:pPr>
        <w:spacing w:line="216" w:lineRule="auto"/>
        <w:ind w:left="720"/>
        <w:contextualSpacing/>
        <w:rPr>
          <w:rFonts w:eastAsiaTheme="minorEastAsia"/>
          <w:bCs/>
          <w:color w:val="0D0D0D" w:themeColor="text1"/>
          <w:kern w:val="24"/>
          <w:lang w:eastAsia="en-GB"/>
        </w:rPr>
      </w:pPr>
    </w:p>
    <w:p w14:paraId="340EF55B" w14:textId="77777777" w:rsidR="00E548F4" w:rsidRDefault="00E548F4" w:rsidP="00C444C4">
      <w:pPr>
        <w:spacing w:line="216" w:lineRule="auto"/>
        <w:ind w:left="720"/>
        <w:contextualSpacing/>
        <w:rPr>
          <w:rFonts w:eastAsiaTheme="minorEastAsia"/>
          <w:bCs/>
          <w:color w:val="0D0D0D" w:themeColor="text1"/>
          <w:kern w:val="24"/>
          <w:lang w:eastAsia="en-GB"/>
        </w:rPr>
      </w:pPr>
    </w:p>
    <w:p w14:paraId="15DBC8FE" w14:textId="77777777" w:rsidR="00E548F4" w:rsidRDefault="00E548F4" w:rsidP="00C444C4">
      <w:pPr>
        <w:spacing w:line="216" w:lineRule="auto"/>
        <w:ind w:left="720"/>
        <w:contextualSpacing/>
        <w:rPr>
          <w:rFonts w:eastAsiaTheme="minorEastAsia"/>
          <w:bCs/>
          <w:color w:val="0D0D0D" w:themeColor="text1"/>
          <w:kern w:val="24"/>
          <w:lang w:eastAsia="en-GB"/>
        </w:rPr>
      </w:pPr>
    </w:p>
    <w:p w14:paraId="7B57CCE4" w14:textId="77777777" w:rsidR="00D57DB6" w:rsidRPr="008D7005" w:rsidRDefault="00D57DB6" w:rsidP="00D57DB6">
      <w:pPr>
        <w:ind w:firstLine="720"/>
        <w:rPr>
          <w:rFonts w:ascii="Symbol" w:hAnsi="Symbol"/>
        </w:rPr>
      </w:pPr>
      <w:r w:rsidRPr="00C05B71">
        <w:rPr>
          <w:b/>
          <w:bCs/>
        </w:rPr>
        <w:t>Step 1</w:t>
      </w:r>
      <w:r w:rsidRPr="00C05B71">
        <w:t xml:space="preserve">: Calculate the mean </w:t>
      </w:r>
      <w:r w:rsidRPr="003329BA">
        <w:rPr>
          <w:sz w:val="28"/>
          <w:szCs w:val="28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x</m:t>
            </m:r>
          </m:e>
        </m:acc>
      </m:oMath>
      <w:r>
        <w:rPr>
          <w:rFonts w:eastAsiaTheme="minorEastAsia"/>
          <w:sz w:val="28"/>
        </w:rPr>
        <w:t>)</w:t>
      </w:r>
    </w:p>
    <w:p w14:paraId="3558C2F0" w14:textId="53B6206D" w:rsidR="00090329" w:rsidRDefault="00450C3B" w:rsidP="00C444C4">
      <w:pPr>
        <w:ind w:left="142"/>
        <w:rPr>
          <w:rFonts w:ascii="Krana Fat B" w:hAnsi="Krana Fat B"/>
          <w:b/>
          <w:color w:val="145D70" w:themeColor="accent1" w:themeShade="80"/>
          <w:sz w:val="32"/>
          <w:szCs w:val="32"/>
        </w:rPr>
      </w:pPr>
      <w:r w:rsidRPr="00FC0DD3">
        <w:rPr>
          <w:rFonts w:eastAsia="Times New Roman"/>
          <w:noProof/>
          <w:color w:val="0D0D0D" w:themeColor="text1"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0768403" wp14:editId="11B43F59">
                <wp:simplePos x="0" y="0"/>
                <wp:positionH relativeFrom="margin">
                  <wp:posOffset>374015</wp:posOffset>
                </wp:positionH>
                <wp:positionV relativeFrom="page">
                  <wp:posOffset>1422400</wp:posOffset>
                </wp:positionV>
                <wp:extent cx="5924550" cy="1555750"/>
                <wp:effectExtent l="0" t="0" r="19050" b="25400"/>
                <wp:wrapSquare wrapText="bothSides"/>
                <wp:docPr id="14932958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0E0D7" w14:textId="77777777" w:rsidR="00450C3B" w:rsidRDefault="00450C3B" w:rsidP="00450C3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684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.45pt;margin-top:112pt;width:466.5pt;height:122.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">
                <v:textbox>
                  <w:txbxContent>
                    <w:p w14:paraId="2BF0E0D7" w14:textId="77777777" w:rsidR="00450C3B" w:rsidRDefault="00450C3B" w:rsidP="00450C3B"/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0D037F20" w14:textId="77777777" w:rsidR="00450C3B" w:rsidRDefault="00450C3B" w:rsidP="00090329">
      <w:pPr>
        <w:ind w:firstLine="720"/>
        <w:rPr>
          <w:b/>
          <w:bCs/>
        </w:rPr>
      </w:pPr>
    </w:p>
    <w:p w14:paraId="293B341A" w14:textId="605737C6" w:rsidR="00090329" w:rsidRPr="00C05B71" w:rsidRDefault="00090329" w:rsidP="00090329">
      <w:pPr>
        <w:ind w:firstLine="720"/>
        <w:rPr>
          <w:rFonts w:ascii="Cambria Math" w:eastAsiaTheme="minorEastAsia" w:hAnsi="Cambria Math" w:cs="Cambria Math"/>
          <w:sz w:val="28"/>
          <w:szCs w:val="28"/>
          <w:vertAlign w:val="subscript"/>
        </w:rPr>
      </w:pPr>
      <w:r w:rsidRPr="00C05B71">
        <w:rPr>
          <w:b/>
          <w:bCs/>
        </w:rPr>
        <w:t>Step 2</w:t>
      </w:r>
      <w:r w:rsidRPr="00C05B71">
        <w:t>: Calculate each data point's deviation from the mean (</w:t>
      </w:r>
      <w:r w:rsidRPr="00C05B71">
        <w:rPr>
          <w:rFonts w:ascii="Cambria Math" w:hAnsi="Cambria Math" w:cs="Cambria Math"/>
          <w:sz w:val="28"/>
          <w:szCs w:val="28"/>
        </w:rPr>
        <w:t>𝑥</w:t>
      </w:r>
      <w:r w:rsidRPr="00C05B71">
        <w:rPr>
          <w:rFonts w:ascii="Cambria Math" w:hAnsi="Cambria Math" w:cs="Cambria Math"/>
          <w:sz w:val="28"/>
          <w:szCs w:val="28"/>
          <w:vertAlign w:val="subscript"/>
        </w:rPr>
        <w:t>𝑖</w:t>
      </w:r>
      <w:r>
        <w:rPr>
          <w:rFonts w:ascii="Cambria Math" w:hAnsi="Cambria Math" w:cs="Cambria Math"/>
          <w:sz w:val="28"/>
          <w:szCs w:val="28"/>
          <w:vertAlign w:val="subscript"/>
        </w:rPr>
        <w:t xml:space="preserve"> - </w:t>
      </w:r>
      <m:oMath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vertAlign w:val="subscript"/>
              </w:rPr>
            </m:ctrlPr>
          </m:accPr>
          <m:e>
            <m:r>
              <w:rPr>
                <w:rFonts w:ascii="Cambria Math" w:eastAsiaTheme="minorEastAsia" w:hAnsi="Cambria Math" w:cs="Cambria Math"/>
                <w:sz w:val="28"/>
                <w:szCs w:val="28"/>
                <w:vertAlign w:val="subscript"/>
              </w:rPr>
              <m:t>x</m:t>
            </m:r>
          </m:e>
        </m:acc>
      </m:oMath>
      <w:r w:rsidRPr="00C05B71">
        <w:t>)</w:t>
      </w:r>
    </w:p>
    <w:p w14:paraId="70000FE1" w14:textId="719E482C" w:rsidR="001916D3" w:rsidRDefault="001916D3" w:rsidP="001916D3">
      <w:pPr>
        <w:ind w:firstLine="720"/>
      </w:pPr>
      <w:r w:rsidRPr="00C05B71">
        <w:t xml:space="preserve">Subtract the </w:t>
      </w:r>
      <w:r w:rsidRPr="001916D3">
        <w:rPr>
          <w:b/>
          <w:bCs/>
        </w:rPr>
        <w:t>mean</w:t>
      </w:r>
      <w:r w:rsidRPr="00C05B71">
        <w:t xml:space="preserve"> from each weekly conversion rate.</w:t>
      </w:r>
    </w:p>
    <w:p w14:paraId="167345EC" w14:textId="77777777" w:rsidR="00900C58" w:rsidRPr="00C05B71" w:rsidRDefault="00900C58" w:rsidP="001916D3">
      <w:pPr>
        <w:ind w:firstLine="720"/>
      </w:pP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17"/>
        <w:gridCol w:w="5387"/>
      </w:tblGrid>
      <w:tr w:rsidR="001916D3" w:rsidRPr="00C05B71" w14:paraId="147E901A" w14:textId="77777777" w:rsidTr="001916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D6E25C5" w14:textId="77777777" w:rsidR="001916D3" w:rsidRPr="00C05B71" w:rsidRDefault="001916D3" w:rsidP="00FF46A0">
            <w:pPr>
              <w:rPr>
                <w:b/>
                <w:bCs/>
              </w:rPr>
            </w:pPr>
            <w:r w:rsidRPr="00C05B71">
              <w:rPr>
                <w:b/>
                <w:bCs/>
              </w:rPr>
              <w:t>Week</w:t>
            </w:r>
          </w:p>
        </w:tc>
        <w:tc>
          <w:tcPr>
            <w:tcW w:w="1387" w:type="dxa"/>
            <w:vAlign w:val="center"/>
            <w:hideMark/>
          </w:tcPr>
          <w:p w14:paraId="15ABDA4D" w14:textId="77777777" w:rsidR="001916D3" w:rsidRPr="00C05B71" w:rsidRDefault="001916D3" w:rsidP="00FF46A0">
            <w:pPr>
              <w:rPr>
                <w:b/>
                <w:bCs/>
              </w:rPr>
            </w:pPr>
            <w:r w:rsidRPr="00C05B7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𝑥</w:t>
            </w:r>
            <w:r w:rsidRPr="00C05B71">
              <w:rPr>
                <w:rFonts w:ascii="Cambria Math" w:hAnsi="Cambria Math" w:cs="Cambria Math"/>
                <w:b/>
                <w:bCs/>
                <w:sz w:val="28"/>
                <w:szCs w:val="28"/>
                <w:vertAlign w:val="subscript"/>
              </w:rPr>
              <w:t>𝑖</w:t>
            </w:r>
          </w:p>
        </w:tc>
        <w:tc>
          <w:tcPr>
            <w:tcW w:w="5342" w:type="dxa"/>
            <w:vAlign w:val="center"/>
            <w:hideMark/>
          </w:tcPr>
          <w:p w14:paraId="7CE26661" w14:textId="77777777" w:rsidR="001916D3" w:rsidRPr="00C05B71" w:rsidRDefault="001916D3" w:rsidP="00FF46A0">
            <w:pPr>
              <w:rPr>
                <w:b/>
                <w:bCs/>
              </w:rPr>
            </w:pPr>
            <w:r w:rsidRPr="00C05B71">
              <w:rPr>
                <w:b/>
                <w:bCs/>
              </w:rPr>
              <w:t>(</w:t>
            </w:r>
            <w:proofErr w:type="gramStart"/>
            <w:r w:rsidRPr="00C05B7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𝑥</w:t>
            </w:r>
            <w:r w:rsidRPr="00C05B71">
              <w:rPr>
                <w:rFonts w:ascii="Cambria Math" w:hAnsi="Cambria Math" w:cs="Cambria Math"/>
                <w:b/>
                <w:bCs/>
                <w:sz w:val="28"/>
                <w:szCs w:val="28"/>
                <w:vertAlign w:val="subscript"/>
              </w:rPr>
              <w:t>𝑖</w:t>
            </w:r>
            <w:r w:rsidRPr="00C05B7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Pr="00C05B71">
              <w:rPr>
                <w:b/>
                <w:bCs/>
              </w:rPr>
              <w:t>−</w:t>
            </w:r>
            <w:proofErr w:type="gramEnd"/>
            <w:r>
              <w:rPr>
                <w:b/>
                <w:b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acc>
            </m:oMath>
            <w:r w:rsidRPr="000611E7">
              <w:rPr>
                <w:b/>
                <w:bCs/>
              </w:rPr>
              <w:t>)</w:t>
            </w:r>
          </w:p>
        </w:tc>
      </w:tr>
      <w:tr w:rsidR="001916D3" w:rsidRPr="00C05B71" w14:paraId="02F646FF" w14:textId="77777777" w:rsidTr="001916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66AE878" w14:textId="77777777" w:rsidR="001916D3" w:rsidRPr="00C05B71" w:rsidRDefault="001916D3" w:rsidP="00FF46A0">
            <w:r w:rsidRPr="00C05B71">
              <w:t>1</w:t>
            </w:r>
          </w:p>
        </w:tc>
        <w:tc>
          <w:tcPr>
            <w:tcW w:w="1387" w:type="dxa"/>
            <w:vAlign w:val="center"/>
            <w:hideMark/>
          </w:tcPr>
          <w:p w14:paraId="5E65382E" w14:textId="77777777" w:rsidR="001916D3" w:rsidRPr="00C05B71" w:rsidRDefault="001916D3" w:rsidP="00FF46A0">
            <w:r w:rsidRPr="00C05B71">
              <w:t>4.2</w:t>
            </w:r>
          </w:p>
        </w:tc>
        <w:tc>
          <w:tcPr>
            <w:tcW w:w="5342" w:type="dxa"/>
            <w:vAlign w:val="center"/>
            <w:hideMark/>
          </w:tcPr>
          <w:p w14:paraId="6C292ED3" w14:textId="77777777" w:rsidR="001916D3" w:rsidRPr="00C05B71" w:rsidRDefault="001916D3" w:rsidP="00FF46A0">
            <w:r w:rsidRPr="00C05B71">
              <w:rPr>
                <w:noProof/>
              </w:rPr>
              <w:drawing>
                <wp:inline distT="0" distB="0" distL="0" distR="0" wp14:anchorId="1B2113A9" wp14:editId="5EFBF0F1">
                  <wp:extent cx="12700" cy="12700"/>
                  <wp:effectExtent l="0" t="0" r="0" b="0"/>
                  <wp:docPr id="1271522064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B71">
              <w:t>4.2</w:t>
            </w:r>
            <w:r>
              <w:t xml:space="preserve"> – MEAN =</w:t>
            </w:r>
          </w:p>
        </w:tc>
      </w:tr>
      <w:tr w:rsidR="001916D3" w:rsidRPr="00C05B71" w14:paraId="784327ED" w14:textId="77777777" w:rsidTr="001916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D0E5F4E" w14:textId="77777777" w:rsidR="001916D3" w:rsidRPr="00C05B71" w:rsidRDefault="001916D3" w:rsidP="00FF46A0">
            <w:r w:rsidRPr="00C05B71">
              <w:t>2</w:t>
            </w:r>
          </w:p>
        </w:tc>
        <w:tc>
          <w:tcPr>
            <w:tcW w:w="1387" w:type="dxa"/>
            <w:vAlign w:val="center"/>
            <w:hideMark/>
          </w:tcPr>
          <w:p w14:paraId="6B6B15CB" w14:textId="77777777" w:rsidR="001916D3" w:rsidRPr="00C05B71" w:rsidRDefault="001916D3" w:rsidP="00FF46A0">
            <w:r w:rsidRPr="00C05B71">
              <w:t>5.5</w:t>
            </w:r>
          </w:p>
        </w:tc>
        <w:tc>
          <w:tcPr>
            <w:tcW w:w="5342" w:type="dxa"/>
            <w:vAlign w:val="center"/>
            <w:hideMark/>
          </w:tcPr>
          <w:p w14:paraId="062FF127" w14:textId="77777777" w:rsidR="001916D3" w:rsidRPr="00C05B71" w:rsidRDefault="001916D3" w:rsidP="00FF46A0">
            <w:r w:rsidRPr="00C05B71">
              <w:rPr>
                <w:noProof/>
              </w:rPr>
              <w:drawing>
                <wp:inline distT="0" distB="0" distL="0" distR="0" wp14:anchorId="02573063" wp14:editId="65E7E97B">
                  <wp:extent cx="12700" cy="12700"/>
                  <wp:effectExtent l="0" t="0" r="0" b="0"/>
                  <wp:docPr id="1717914271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B71">
              <w:t>5.5</w:t>
            </w:r>
            <w:r>
              <w:t xml:space="preserve"> – MEAN =</w:t>
            </w:r>
          </w:p>
        </w:tc>
      </w:tr>
      <w:tr w:rsidR="001916D3" w:rsidRPr="00C05B71" w14:paraId="51DE4376" w14:textId="77777777" w:rsidTr="001916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35FA93B" w14:textId="77777777" w:rsidR="001916D3" w:rsidRPr="00C05B71" w:rsidRDefault="001916D3" w:rsidP="00FF46A0">
            <w:r w:rsidRPr="00C05B71">
              <w:t>3</w:t>
            </w:r>
          </w:p>
        </w:tc>
        <w:tc>
          <w:tcPr>
            <w:tcW w:w="1387" w:type="dxa"/>
            <w:vAlign w:val="center"/>
            <w:hideMark/>
          </w:tcPr>
          <w:p w14:paraId="47EC1945" w14:textId="77777777" w:rsidR="001916D3" w:rsidRPr="00C05B71" w:rsidRDefault="001916D3" w:rsidP="00FF46A0">
            <w:r w:rsidRPr="00C05B71">
              <w:t>4.8</w:t>
            </w:r>
          </w:p>
        </w:tc>
        <w:tc>
          <w:tcPr>
            <w:tcW w:w="5342" w:type="dxa"/>
            <w:vAlign w:val="center"/>
            <w:hideMark/>
          </w:tcPr>
          <w:p w14:paraId="479247EE" w14:textId="40B9B93D" w:rsidR="001916D3" w:rsidRPr="00C05B71" w:rsidRDefault="001916D3" w:rsidP="00FF46A0">
            <w:r w:rsidRPr="00C05B71">
              <w:rPr>
                <w:noProof/>
              </w:rPr>
              <w:drawing>
                <wp:inline distT="0" distB="0" distL="0" distR="0" wp14:anchorId="0CF4F146" wp14:editId="2BD8CFE4">
                  <wp:extent cx="12700" cy="12700"/>
                  <wp:effectExtent l="0" t="0" r="0" b="0"/>
                  <wp:docPr id="524592777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B71">
              <w:t>4.8</w:t>
            </w:r>
            <w:r>
              <w:t xml:space="preserve"> </w:t>
            </w:r>
            <w:r w:rsidRPr="00C05B71">
              <w:t>−</w:t>
            </w:r>
            <w:r>
              <w:t xml:space="preserve"> MEAN </w:t>
            </w:r>
            <w:r w:rsidRPr="00C05B71">
              <w:t>=</w:t>
            </w:r>
            <w:r>
              <w:t xml:space="preserve"> </w:t>
            </w:r>
          </w:p>
        </w:tc>
      </w:tr>
      <w:tr w:rsidR="001916D3" w:rsidRPr="00C05B71" w14:paraId="19961B43" w14:textId="77777777" w:rsidTr="001916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6CEE314" w14:textId="77777777" w:rsidR="001916D3" w:rsidRPr="00C05B71" w:rsidRDefault="001916D3" w:rsidP="00FF46A0">
            <w:r w:rsidRPr="00C05B71">
              <w:t>4</w:t>
            </w:r>
          </w:p>
        </w:tc>
        <w:tc>
          <w:tcPr>
            <w:tcW w:w="1387" w:type="dxa"/>
            <w:vAlign w:val="center"/>
            <w:hideMark/>
          </w:tcPr>
          <w:p w14:paraId="59EA4E9B" w14:textId="77777777" w:rsidR="001916D3" w:rsidRPr="00C05B71" w:rsidRDefault="001916D3" w:rsidP="00FF46A0">
            <w:r w:rsidRPr="00C05B71">
              <w:t>5.1</w:t>
            </w:r>
          </w:p>
        </w:tc>
        <w:tc>
          <w:tcPr>
            <w:tcW w:w="5342" w:type="dxa"/>
            <w:vAlign w:val="center"/>
            <w:hideMark/>
          </w:tcPr>
          <w:p w14:paraId="0CD67012" w14:textId="0C37A560" w:rsidR="001916D3" w:rsidRPr="00C05B71" w:rsidRDefault="001916D3" w:rsidP="00FF46A0">
            <w:r w:rsidRPr="00C05B71">
              <w:rPr>
                <w:noProof/>
              </w:rPr>
              <w:drawing>
                <wp:inline distT="0" distB="0" distL="0" distR="0" wp14:anchorId="37AC1FEA" wp14:editId="615135CA">
                  <wp:extent cx="12700" cy="12700"/>
                  <wp:effectExtent l="0" t="0" r="0" b="0"/>
                  <wp:docPr id="598980127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B71">
              <w:t>5.1</w:t>
            </w:r>
            <w:r>
              <w:t xml:space="preserve"> </w:t>
            </w:r>
            <w:r w:rsidRPr="00C05B71">
              <w:t>−</w:t>
            </w:r>
            <w:r>
              <w:t xml:space="preserve"> MEAN </w:t>
            </w:r>
            <w:r w:rsidRPr="00C05B71">
              <w:t>=</w:t>
            </w:r>
            <w:r>
              <w:t xml:space="preserve"> </w:t>
            </w:r>
          </w:p>
        </w:tc>
      </w:tr>
      <w:tr w:rsidR="001916D3" w:rsidRPr="00C05B71" w14:paraId="5932C7CB" w14:textId="77777777" w:rsidTr="001916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EA0A013" w14:textId="77777777" w:rsidR="001916D3" w:rsidRPr="00C05B71" w:rsidRDefault="001916D3" w:rsidP="00FF46A0">
            <w:r w:rsidRPr="00C05B71">
              <w:t>5</w:t>
            </w:r>
          </w:p>
        </w:tc>
        <w:tc>
          <w:tcPr>
            <w:tcW w:w="1387" w:type="dxa"/>
            <w:vAlign w:val="center"/>
            <w:hideMark/>
          </w:tcPr>
          <w:p w14:paraId="6329BE5C" w14:textId="77777777" w:rsidR="001916D3" w:rsidRPr="00C05B71" w:rsidRDefault="001916D3" w:rsidP="00FF46A0">
            <w:r w:rsidRPr="00C05B71">
              <w:t>6.0</w:t>
            </w:r>
          </w:p>
        </w:tc>
        <w:tc>
          <w:tcPr>
            <w:tcW w:w="5342" w:type="dxa"/>
            <w:vAlign w:val="center"/>
            <w:hideMark/>
          </w:tcPr>
          <w:p w14:paraId="5378B7DF" w14:textId="50553AB6" w:rsidR="001916D3" w:rsidRPr="00C05B71" w:rsidRDefault="001916D3" w:rsidP="00FF46A0">
            <w:r w:rsidRPr="00C05B71">
              <w:rPr>
                <w:noProof/>
              </w:rPr>
              <w:drawing>
                <wp:inline distT="0" distB="0" distL="0" distR="0" wp14:anchorId="038961CD" wp14:editId="487999AA">
                  <wp:extent cx="12700" cy="12700"/>
                  <wp:effectExtent l="0" t="0" r="0" b="0"/>
                  <wp:docPr id="633535022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B71">
              <w:t>6.0</w:t>
            </w:r>
            <w:r>
              <w:t xml:space="preserve"> </w:t>
            </w:r>
            <w:r w:rsidRPr="00C05B71">
              <w:t>−</w:t>
            </w:r>
            <w:r>
              <w:t xml:space="preserve"> MEAN </w:t>
            </w:r>
            <w:r w:rsidRPr="00C05B71">
              <w:t>=</w:t>
            </w:r>
          </w:p>
        </w:tc>
      </w:tr>
      <w:tr w:rsidR="001916D3" w:rsidRPr="00C05B71" w14:paraId="74CCD2C9" w14:textId="77777777" w:rsidTr="001916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C279229" w14:textId="77777777" w:rsidR="001916D3" w:rsidRPr="00C05B71" w:rsidRDefault="001916D3" w:rsidP="00FF46A0">
            <w:r w:rsidRPr="00C05B71">
              <w:t>6</w:t>
            </w:r>
          </w:p>
        </w:tc>
        <w:tc>
          <w:tcPr>
            <w:tcW w:w="1387" w:type="dxa"/>
            <w:vAlign w:val="center"/>
            <w:hideMark/>
          </w:tcPr>
          <w:p w14:paraId="651EF972" w14:textId="77777777" w:rsidR="001916D3" w:rsidRPr="00C05B71" w:rsidRDefault="001916D3" w:rsidP="00FF46A0">
            <w:r w:rsidRPr="00C05B71">
              <w:t>4.5</w:t>
            </w:r>
          </w:p>
        </w:tc>
        <w:tc>
          <w:tcPr>
            <w:tcW w:w="5342" w:type="dxa"/>
            <w:vAlign w:val="center"/>
            <w:hideMark/>
          </w:tcPr>
          <w:p w14:paraId="70548059" w14:textId="69CF6A5A" w:rsidR="001916D3" w:rsidRPr="00C05B71" w:rsidRDefault="001916D3" w:rsidP="00FF46A0">
            <w:r w:rsidRPr="00C05B71">
              <w:rPr>
                <w:noProof/>
              </w:rPr>
              <w:drawing>
                <wp:inline distT="0" distB="0" distL="0" distR="0" wp14:anchorId="7C08DE54" wp14:editId="7B4638F8">
                  <wp:extent cx="12700" cy="12700"/>
                  <wp:effectExtent l="0" t="0" r="0" b="0"/>
                  <wp:docPr id="1625424285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B71">
              <w:t>4.5</w:t>
            </w:r>
            <w:r>
              <w:t xml:space="preserve"> </w:t>
            </w:r>
            <w:r w:rsidRPr="00C05B71">
              <w:t>−</w:t>
            </w:r>
            <w:r>
              <w:t xml:space="preserve"> MEAN </w:t>
            </w:r>
            <w:r w:rsidRPr="00C05B71">
              <w:t>=</w:t>
            </w:r>
            <w:r>
              <w:t xml:space="preserve"> </w:t>
            </w:r>
          </w:p>
        </w:tc>
      </w:tr>
      <w:tr w:rsidR="001916D3" w:rsidRPr="00C05B71" w14:paraId="79AC1D22" w14:textId="77777777" w:rsidTr="001916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0BF5DFB" w14:textId="77777777" w:rsidR="001916D3" w:rsidRPr="00C05B71" w:rsidRDefault="001916D3" w:rsidP="00FF46A0">
            <w:r w:rsidRPr="00C05B71">
              <w:t>7</w:t>
            </w:r>
          </w:p>
        </w:tc>
        <w:tc>
          <w:tcPr>
            <w:tcW w:w="1387" w:type="dxa"/>
            <w:vAlign w:val="center"/>
            <w:hideMark/>
          </w:tcPr>
          <w:p w14:paraId="788554D9" w14:textId="77777777" w:rsidR="001916D3" w:rsidRPr="00C05B71" w:rsidRDefault="001916D3" w:rsidP="00FF46A0">
            <w:r w:rsidRPr="00C05B71">
              <w:t>5.3</w:t>
            </w:r>
          </w:p>
        </w:tc>
        <w:tc>
          <w:tcPr>
            <w:tcW w:w="5342" w:type="dxa"/>
            <w:vAlign w:val="center"/>
            <w:hideMark/>
          </w:tcPr>
          <w:p w14:paraId="2E1513FA" w14:textId="712FBC25" w:rsidR="001916D3" w:rsidRPr="00C05B71" w:rsidRDefault="001916D3" w:rsidP="00FF46A0">
            <w:r w:rsidRPr="00C05B71">
              <w:rPr>
                <w:noProof/>
              </w:rPr>
              <w:drawing>
                <wp:inline distT="0" distB="0" distL="0" distR="0" wp14:anchorId="5004770E" wp14:editId="565842C1">
                  <wp:extent cx="12700" cy="12700"/>
                  <wp:effectExtent l="0" t="0" r="0" b="0"/>
                  <wp:docPr id="2075421606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B71">
              <w:t>5.3</w:t>
            </w:r>
            <w:r>
              <w:t xml:space="preserve"> </w:t>
            </w:r>
            <w:r w:rsidRPr="00C05B71">
              <w:t>−</w:t>
            </w:r>
            <w:r>
              <w:t xml:space="preserve"> MEAN </w:t>
            </w:r>
            <w:r w:rsidRPr="00C05B71">
              <w:t>=</w:t>
            </w:r>
            <w:r>
              <w:t xml:space="preserve"> </w:t>
            </w:r>
          </w:p>
        </w:tc>
      </w:tr>
      <w:tr w:rsidR="001916D3" w:rsidRPr="00C05B71" w14:paraId="3788EE0C" w14:textId="77777777" w:rsidTr="001916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AE68DD9" w14:textId="77777777" w:rsidR="001916D3" w:rsidRPr="00C05B71" w:rsidRDefault="001916D3" w:rsidP="00FF46A0">
            <w:r w:rsidRPr="00C05B71">
              <w:t>8</w:t>
            </w:r>
          </w:p>
        </w:tc>
        <w:tc>
          <w:tcPr>
            <w:tcW w:w="1387" w:type="dxa"/>
            <w:vAlign w:val="center"/>
            <w:hideMark/>
          </w:tcPr>
          <w:p w14:paraId="59DC9845" w14:textId="77777777" w:rsidR="001916D3" w:rsidRPr="00C05B71" w:rsidRDefault="001916D3" w:rsidP="00FF46A0">
            <w:r w:rsidRPr="00C05B71">
              <w:t>5.8</w:t>
            </w:r>
          </w:p>
        </w:tc>
        <w:tc>
          <w:tcPr>
            <w:tcW w:w="5342" w:type="dxa"/>
            <w:vAlign w:val="center"/>
            <w:hideMark/>
          </w:tcPr>
          <w:p w14:paraId="7ECA721E" w14:textId="79BDC119" w:rsidR="001916D3" w:rsidRPr="00C05B71" w:rsidRDefault="001916D3" w:rsidP="00FF46A0">
            <w:r w:rsidRPr="00C05B71">
              <w:rPr>
                <w:noProof/>
              </w:rPr>
              <w:drawing>
                <wp:inline distT="0" distB="0" distL="0" distR="0" wp14:anchorId="1305CAD2" wp14:editId="6042928F">
                  <wp:extent cx="12700" cy="12700"/>
                  <wp:effectExtent l="0" t="0" r="0" b="0"/>
                  <wp:docPr id="1346218533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B71">
              <w:t>5.8</w:t>
            </w:r>
            <w:r>
              <w:t xml:space="preserve"> </w:t>
            </w:r>
            <w:r w:rsidRPr="00C05B71">
              <w:t>−</w:t>
            </w:r>
            <w:r>
              <w:t xml:space="preserve"> MEAN </w:t>
            </w:r>
            <w:r w:rsidRPr="00C05B71">
              <w:t>=</w:t>
            </w:r>
            <w:r>
              <w:t xml:space="preserve"> </w:t>
            </w:r>
          </w:p>
        </w:tc>
      </w:tr>
    </w:tbl>
    <w:p w14:paraId="30E49CD3" w14:textId="08FC49AB" w:rsidR="00413AFF" w:rsidRDefault="00413AFF" w:rsidP="00C444C4">
      <w:pPr>
        <w:ind w:left="142"/>
        <w:rPr>
          <w:rFonts w:ascii="Krana Fat B" w:hAnsi="Krana Fat B"/>
          <w:b/>
          <w:color w:val="145D70" w:themeColor="accent1" w:themeShade="80"/>
          <w:sz w:val="32"/>
          <w:szCs w:val="32"/>
        </w:rPr>
      </w:pPr>
    </w:p>
    <w:p w14:paraId="10E00905" w14:textId="1F12DA10" w:rsidR="00C444C4" w:rsidRDefault="00837C65" w:rsidP="005A12E5">
      <w:pPr>
        <w:rPr>
          <w:rFonts w:ascii="Krana Fat B" w:hAnsi="Krana Fat B"/>
          <w:b/>
          <w:color w:val="145D70" w:themeColor="accent1" w:themeShade="80"/>
          <w:sz w:val="32"/>
          <w:szCs w:val="32"/>
        </w:rPr>
      </w:pPr>
      <w:r>
        <w:rPr>
          <w:rFonts w:ascii="Krana Fat B" w:hAnsi="Krana Fat B"/>
          <w:b/>
          <w:color w:val="145D70" w:themeColor="accent1" w:themeShade="80"/>
          <w:sz w:val="32"/>
          <w:szCs w:val="32"/>
        </w:rPr>
        <w:tab/>
      </w:r>
    </w:p>
    <w:p w14:paraId="29CF4BD7" w14:textId="77777777" w:rsidR="005A12E5" w:rsidRPr="00C05B71" w:rsidRDefault="005A12E5" w:rsidP="007B5B5C">
      <w:pPr>
        <w:ind w:left="720"/>
      </w:pPr>
      <w:r w:rsidRPr="00C05B71">
        <w:rPr>
          <w:b/>
          <w:bCs/>
        </w:rPr>
        <w:t>Step 3</w:t>
      </w:r>
      <w:r w:rsidRPr="00C05B71">
        <w:t>: Square each deviation (</w:t>
      </w:r>
      <w:r w:rsidRPr="00C05B71">
        <w:rPr>
          <w:b/>
          <w:bCs/>
        </w:rPr>
        <w:t>(</w:t>
      </w:r>
      <w:proofErr w:type="gramStart"/>
      <w:r w:rsidRPr="00C05B71">
        <w:rPr>
          <w:rFonts w:ascii="Cambria Math" w:hAnsi="Cambria Math" w:cs="Cambria Math"/>
          <w:b/>
          <w:bCs/>
          <w:sz w:val="28"/>
          <w:szCs w:val="28"/>
        </w:rPr>
        <w:t>𝑥</w:t>
      </w:r>
      <w:r w:rsidRPr="00C05B71">
        <w:rPr>
          <w:rFonts w:ascii="Cambria Math" w:hAnsi="Cambria Math" w:cs="Cambria Math"/>
          <w:b/>
          <w:bCs/>
          <w:sz w:val="28"/>
          <w:szCs w:val="28"/>
          <w:vertAlign w:val="subscript"/>
        </w:rPr>
        <w:t>𝑖</w:t>
      </w:r>
      <w:r w:rsidRPr="00C05B7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C05B71">
        <w:rPr>
          <w:b/>
          <w:bCs/>
        </w:rPr>
        <w:t>−</w:t>
      </w:r>
      <w:proofErr w:type="gramEnd"/>
      <w:r>
        <w:rPr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/>
                <w:i/>
                <w:sz w:val="28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highlight w:val="yellow"/>
              </w:rPr>
              <m:t>x</m:t>
            </m:r>
          </m:e>
        </m:acc>
      </m:oMath>
      <w:r w:rsidRPr="00C05B71">
        <w:rPr>
          <w:b/>
          <w:bCs/>
        </w:rPr>
        <w:t>)</w:t>
      </w:r>
      <w:r w:rsidRPr="00174B9E">
        <w:rPr>
          <w:b/>
          <w:bCs/>
          <w:vertAlign w:val="superscript"/>
        </w:rPr>
        <w:t>2</w:t>
      </w:r>
      <w:r w:rsidRPr="00C05B71">
        <w:t>)</w:t>
      </w:r>
    </w:p>
    <w:p w14:paraId="109D493B" w14:textId="77777777" w:rsidR="005A12E5" w:rsidRDefault="005A12E5" w:rsidP="007B5B5C">
      <w:pPr>
        <w:ind w:left="720"/>
      </w:pPr>
      <w:r w:rsidRPr="00C05B71">
        <w:t>Square each of the values from Step 2 to make them positive.</w:t>
      </w:r>
    </w:p>
    <w:p w14:paraId="11270092" w14:textId="77777777" w:rsidR="004E6AD1" w:rsidRPr="00C05B71" w:rsidRDefault="004E6AD1" w:rsidP="007B5B5C">
      <w:pPr>
        <w:ind w:left="720"/>
      </w:pP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17"/>
        <w:gridCol w:w="5387"/>
      </w:tblGrid>
      <w:tr w:rsidR="005A12E5" w:rsidRPr="00C05B71" w14:paraId="5321A252" w14:textId="77777777" w:rsidTr="007B5B5C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D0F1E68" w14:textId="77777777" w:rsidR="005A12E5" w:rsidRPr="00C05B71" w:rsidRDefault="005A12E5" w:rsidP="00FF46A0">
            <w:pPr>
              <w:rPr>
                <w:b/>
                <w:bCs/>
              </w:rPr>
            </w:pPr>
            <w:r w:rsidRPr="00C05B71">
              <w:rPr>
                <w:b/>
                <w:bCs/>
              </w:rPr>
              <w:t>Week</w:t>
            </w:r>
          </w:p>
        </w:tc>
        <w:tc>
          <w:tcPr>
            <w:tcW w:w="1387" w:type="dxa"/>
            <w:vAlign w:val="center"/>
            <w:hideMark/>
          </w:tcPr>
          <w:p w14:paraId="480E664B" w14:textId="77777777" w:rsidR="005A12E5" w:rsidRPr="00C05B71" w:rsidRDefault="005A12E5" w:rsidP="00FF46A0">
            <w:pPr>
              <w:rPr>
                <w:b/>
                <w:bCs/>
              </w:rPr>
            </w:pPr>
            <w:r w:rsidRPr="00C05B71">
              <w:rPr>
                <w:b/>
                <w:bCs/>
                <w:noProof/>
              </w:rPr>
              <w:drawing>
                <wp:inline distT="0" distB="0" distL="0" distR="0" wp14:anchorId="504DFC70" wp14:editId="5ADA241C">
                  <wp:extent cx="12700" cy="12700"/>
                  <wp:effectExtent l="0" t="0" r="0" b="0"/>
                  <wp:docPr id="1882700472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B71">
              <w:rPr>
                <w:b/>
                <w:bCs/>
              </w:rPr>
              <w:t>(</w:t>
            </w:r>
            <w:proofErr w:type="gramStart"/>
            <w:r w:rsidRPr="00C05B7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𝑥</w:t>
            </w:r>
            <w:r w:rsidRPr="00C05B71">
              <w:rPr>
                <w:rFonts w:ascii="Cambria Math" w:hAnsi="Cambria Math" w:cs="Cambria Math"/>
                <w:b/>
                <w:bCs/>
                <w:sz w:val="28"/>
                <w:szCs w:val="28"/>
                <w:vertAlign w:val="subscript"/>
              </w:rPr>
              <w:t>𝑖</w:t>
            </w:r>
            <w:r w:rsidRPr="00C05B7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Pr="00C05B71">
              <w:rPr>
                <w:b/>
                <w:bCs/>
              </w:rPr>
              <w:t>−</w:t>
            </w:r>
            <w:proofErr w:type="gramEnd"/>
            <w:r>
              <w:rPr>
                <w:b/>
                <w:b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sz w:val="28"/>
                      <w:highlight w:val="yellow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highlight w:val="yellow"/>
                    </w:rPr>
                    <m:t>x</m:t>
                  </m:r>
                </m:e>
              </m:acc>
            </m:oMath>
            <w:r w:rsidRPr="00C05B71">
              <w:rPr>
                <w:b/>
                <w:bCs/>
              </w:rPr>
              <w:t>)</w:t>
            </w:r>
          </w:p>
        </w:tc>
        <w:tc>
          <w:tcPr>
            <w:tcW w:w="5342" w:type="dxa"/>
            <w:vAlign w:val="center"/>
            <w:hideMark/>
          </w:tcPr>
          <w:p w14:paraId="6B7719B2" w14:textId="179A8B86" w:rsidR="005A12E5" w:rsidRPr="00C05B71" w:rsidRDefault="005A12E5" w:rsidP="00FF46A0">
            <w:pPr>
              <w:rPr>
                <w:b/>
                <w:bCs/>
              </w:rPr>
            </w:pPr>
            <w:r w:rsidRPr="00C05B71">
              <w:rPr>
                <w:b/>
                <w:bCs/>
                <w:noProof/>
              </w:rPr>
              <w:drawing>
                <wp:inline distT="0" distB="0" distL="0" distR="0" wp14:anchorId="7DA834B0" wp14:editId="38FA4112">
                  <wp:extent cx="12700" cy="12700"/>
                  <wp:effectExtent l="0" t="0" r="0" b="0"/>
                  <wp:docPr id="38413233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B71">
              <w:rPr>
                <w:b/>
                <w:bCs/>
              </w:rPr>
              <w:t>(</w:t>
            </w:r>
            <w:proofErr w:type="gramStart"/>
            <w:r w:rsidRPr="00C05B7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𝑥</w:t>
            </w:r>
            <w:r w:rsidRPr="00C05B71">
              <w:rPr>
                <w:rFonts w:ascii="Cambria Math" w:hAnsi="Cambria Math" w:cs="Cambria Math"/>
                <w:b/>
                <w:bCs/>
                <w:sz w:val="28"/>
                <w:szCs w:val="28"/>
                <w:vertAlign w:val="subscript"/>
              </w:rPr>
              <w:t>𝑖</w:t>
            </w:r>
            <w:r w:rsidRPr="00C05B7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Pr="00C05B71">
              <w:rPr>
                <w:b/>
                <w:bCs/>
              </w:rPr>
              <w:t>−</w:t>
            </w:r>
            <w:proofErr w:type="gramEnd"/>
            <w:r>
              <w:rPr>
                <w:b/>
                <w:b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sz w:val="28"/>
                      <w:highlight w:val="yellow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highlight w:val="yellow"/>
                    </w:rPr>
                    <m:t>x</m:t>
                  </m:r>
                </m:e>
              </m:acc>
            </m:oMath>
            <w:r w:rsidRPr="00C05B71">
              <w:rPr>
                <w:b/>
                <w:bCs/>
              </w:rPr>
              <w:t>)</w:t>
            </w:r>
            <w:r w:rsidRPr="00174B9E">
              <w:rPr>
                <w:b/>
                <w:bCs/>
                <w:vertAlign w:val="superscript"/>
              </w:rPr>
              <w:t>2</w:t>
            </w:r>
            <w:r>
              <w:rPr>
                <w:b/>
                <w:bCs/>
                <w:vertAlign w:val="superscript"/>
              </w:rPr>
              <w:t xml:space="preserve">      </w:t>
            </w:r>
          </w:p>
        </w:tc>
      </w:tr>
      <w:tr w:rsidR="005A12E5" w:rsidRPr="00C05B71" w14:paraId="2EBA5900" w14:textId="77777777" w:rsidTr="007B5B5C">
        <w:trPr>
          <w:trHeight w:val="411"/>
          <w:tblCellSpacing w:w="15" w:type="dxa"/>
        </w:trPr>
        <w:tc>
          <w:tcPr>
            <w:tcW w:w="943" w:type="dxa"/>
            <w:vAlign w:val="center"/>
            <w:hideMark/>
          </w:tcPr>
          <w:p w14:paraId="4C5D09EA" w14:textId="77777777" w:rsidR="005A12E5" w:rsidRPr="00C05B71" w:rsidRDefault="005A12E5" w:rsidP="00FF46A0">
            <w:r w:rsidRPr="00C05B71">
              <w:t>1</w:t>
            </w:r>
          </w:p>
        </w:tc>
        <w:tc>
          <w:tcPr>
            <w:tcW w:w="1387" w:type="dxa"/>
            <w:vAlign w:val="center"/>
          </w:tcPr>
          <w:p w14:paraId="285245F4" w14:textId="77777777" w:rsidR="005A12E5" w:rsidRPr="00C05B71" w:rsidRDefault="005A12E5" w:rsidP="00FF46A0"/>
        </w:tc>
        <w:tc>
          <w:tcPr>
            <w:tcW w:w="5342" w:type="dxa"/>
            <w:vAlign w:val="center"/>
          </w:tcPr>
          <w:p w14:paraId="7752635A" w14:textId="77777777" w:rsidR="005A12E5" w:rsidRPr="00C05B71" w:rsidRDefault="005A12E5" w:rsidP="00FF46A0"/>
        </w:tc>
      </w:tr>
      <w:tr w:rsidR="005A12E5" w:rsidRPr="00C05B71" w14:paraId="7F607213" w14:textId="77777777" w:rsidTr="007B5B5C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DF51EA8" w14:textId="77777777" w:rsidR="005A12E5" w:rsidRPr="00C05B71" w:rsidRDefault="005A12E5" w:rsidP="00FF46A0">
            <w:r w:rsidRPr="00C05B71">
              <w:t>2</w:t>
            </w:r>
          </w:p>
        </w:tc>
        <w:tc>
          <w:tcPr>
            <w:tcW w:w="1387" w:type="dxa"/>
            <w:vAlign w:val="center"/>
          </w:tcPr>
          <w:p w14:paraId="7FA5DBB5" w14:textId="77777777" w:rsidR="005A12E5" w:rsidRPr="00C05B71" w:rsidRDefault="005A12E5" w:rsidP="00FF46A0"/>
        </w:tc>
        <w:tc>
          <w:tcPr>
            <w:tcW w:w="5342" w:type="dxa"/>
            <w:vAlign w:val="center"/>
          </w:tcPr>
          <w:p w14:paraId="18EAB64D" w14:textId="77777777" w:rsidR="005A12E5" w:rsidRPr="00C05B71" w:rsidRDefault="005A12E5" w:rsidP="00FF46A0"/>
        </w:tc>
      </w:tr>
      <w:tr w:rsidR="005A12E5" w:rsidRPr="00C05B71" w14:paraId="24684E06" w14:textId="77777777" w:rsidTr="007B5B5C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2053565" w14:textId="77777777" w:rsidR="005A12E5" w:rsidRPr="00C05B71" w:rsidRDefault="005A12E5" w:rsidP="00FF46A0">
            <w:r w:rsidRPr="00C05B71">
              <w:t>3</w:t>
            </w:r>
          </w:p>
        </w:tc>
        <w:tc>
          <w:tcPr>
            <w:tcW w:w="1387" w:type="dxa"/>
            <w:vAlign w:val="center"/>
          </w:tcPr>
          <w:p w14:paraId="0CDE2C27" w14:textId="77777777" w:rsidR="005A12E5" w:rsidRPr="00C05B71" w:rsidRDefault="005A12E5" w:rsidP="00FF46A0"/>
        </w:tc>
        <w:tc>
          <w:tcPr>
            <w:tcW w:w="5342" w:type="dxa"/>
            <w:vAlign w:val="center"/>
          </w:tcPr>
          <w:p w14:paraId="42507A15" w14:textId="77777777" w:rsidR="005A12E5" w:rsidRPr="00C05B71" w:rsidRDefault="005A12E5" w:rsidP="00FF46A0"/>
        </w:tc>
      </w:tr>
      <w:tr w:rsidR="005A12E5" w:rsidRPr="00C05B71" w14:paraId="4C5F66B1" w14:textId="77777777" w:rsidTr="007B5B5C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0860037" w14:textId="77777777" w:rsidR="005A12E5" w:rsidRPr="00C05B71" w:rsidRDefault="005A12E5" w:rsidP="00FF46A0">
            <w:r w:rsidRPr="00C05B71">
              <w:t>4</w:t>
            </w:r>
          </w:p>
        </w:tc>
        <w:tc>
          <w:tcPr>
            <w:tcW w:w="1387" w:type="dxa"/>
            <w:vAlign w:val="center"/>
          </w:tcPr>
          <w:p w14:paraId="3FC3151F" w14:textId="77777777" w:rsidR="005A12E5" w:rsidRPr="00C05B71" w:rsidRDefault="005A12E5" w:rsidP="00FF46A0"/>
        </w:tc>
        <w:tc>
          <w:tcPr>
            <w:tcW w:w="5342" w:type="dxa"/>
            <w:vAlign w:val="center"/>
          </w:tcPr>
          <w:p w14:paraId="3A0E299E" w14:textId="77777777" w:rsidR="005A12E5" w:rsidRPr="00C05B71" w:rsidRDefault="005A12E5" w:rsidP="00FF46A0"/>
        </w:tc>
      </w:tr>
      <w:tr w:rsidR="005A12E5" w:rsidRPr="00C05B71" w14:paraId="526A0D32" w14:textId="77777777" w:rsidTr="007B5B5C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2F37B68" w14:textId="77777777" w:rsidR="005A12E5" w:rsidRPr="00C05B71" w:rsidRDefault="005A12E5" w:rsidP="00FF46A0">
            <w:r w:rsidRPr="00C05B71">
              <w:t>5</w:t>
            </w:r>
          </w:p>
        </w:tc>
        <w:tc>
          <w:tcPr>
            <w:tcW w:w="1387" w:type="dxa"/>
            <w:vAlign w:val="center"/>
          </w:tcPr>
          <w:p w14:paraId="51D1F5DC" w14:textId="77777777" w:rsidR="005A12E5" w:rsidRPr="00C05B71" w:rsidRDefault="005A12E5" w:rsidP="00FF46A0"/>
        </w:tc>
        <w:tc>
          <w:tcPr>
            <w:tcW w:w="5342" w:type="dxa"/>
            <w:vAlign w:val="center"/>
          </w:tcPr>
          <w:p w14:paraId="7ED1D1C9" w14:textId="77777777" w:rsidR="005A12E5" w:rsidRPr="00C05B71" w:rsidRDefault="005A12E5" w:rsidP="00FF46A0"/>
        </w:tc>
      </w:tr>
      <w:tr w:rsidR="005A12E5" w:rsidRPr="00C05B71" w14:paraId="659E2807" w14:textId="77777777" w:rsidTr="007B5B5C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98916B3" w14:textId="77777777" w:rsidR="005A12E5" w:rsidRPr="00C05B71" w:rsidRDefault="005A12E5" w:rsidP="00FF46A0">
            <w:r w:rsidRPr="00C05B71">
              <w:t>6</w:t>
            </w:r>
          </w:p>
        </w:tc>
        <w:tc>
          <w:tcPr>
            <w:tcW w:w="1387" w:type="dxa"/>
            <w:vAlign w:val="center"/>
          </w:tcPr>
          <w:p w14:paraId="2B389B35" w14:textId="77777777" w:rsidR="005A12E5" w:rsidRPr="00C05B71" w:rsidRDefault="005A12E5" w:rsidP="00FF46A0"/>
        </w:tc>
        <w:tc>
          <w:tcPr>
            <w:tcW w:w="5342" w:type="dxa"/>
            <w:vAlign w:val="center"/>
          </w:tcPr>
          <w:p w14:paraId="35A7135A" w14:textId="77777777" w:rsidR="005A12E5" w:rsidRPr="00C05B71" w:rsidRDefault="005A12E5" w:rsidP="00FF46A0"/>
        </w:tc>
      </w:tr>
      <w:tr w:rsidR="005A12E5" w:rsidRPr="00C05B71" w14:paraId="209AF763" w14:textId="77777777" w:rsidTr="007B5B5C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F72878E" w14:textId="77777777" w:rsidR="005A12E5" w:rsidRPr="00C05B71" w:rsidRDefault="005A12E5" w:rsidP="00FF46A0">
            <w:r w:rsidRPr="00C05B71">
              <w:t>7</w:t>
            </w:r>
          </w:p>
        </w:tc>
        <w:tc>
          <w:tcPr>
            <w:tcW w:w="1387" w:type="dxa"/>
            <w:vAlign w:val="center"/>
          </w:tcPr>
          <w:p w14:paraId="67C74BD1" w14:textId="77777777" w:rsidR="005A12E5" w:rsidRPr="00C05B71" w:rsidRDefault="005A12E5" w:rsidP="00FF46A0"/>
        </w:tc>
        <w:tc>
          <w:tcPr>
            <w:tcW w:w="5342" w:type="dxa"/>
            <w:vAlign w:val="center"/>
          </w:tcPr>
          <w:p w14:paraId="63B48D3B" w14:textId="77777777" w:rsidR="005A12E5" w:rsidRPr="00C05B71" w:rsidRDefault="005A12E5" w:rsidP="00FF46A0"/>
        </w:tc>
      </w:tr>
      <w:tr w:rsidR="005A12E5" w:rsidRPr="00C05B71" w14:paraId="16C2F56C" w14:textId="77777777" w:rsidTr="007B5B5C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4115A77" w14:textId="77777777" w:rsidR="005A12E5" w:rsidRPr="00C05B71" w:rsidRDefault="005A12E5" w:rsidP="00FF46A0">
            <w:r w:rsidRPr="00C05B71">
              <w:t>8</w:t>
            </w:r>
          </w:p>
        </w:tc>
        <w:tc>
          <w:tcPr>
            <w:tcW w:w="1387" w:type="dxa"/>
            <w:vAlign w:val="center"/>
          </w:tcPr>
          <w:p w14:paraId="58C88EB3" w14:textId="77777777" w:rsidR="005A12E5" w:rsidRPr="00C05B71" w:rsidRDefault="005A12E5" w:rsidP="00FF46A0"/>
        </w:tc>
        <w:tc>
          <w:tcPr>
            <w:tcW w:w="5342" w:type="dxa"/>
            <w:vAlign w:val="center"/>
          </w:tcPr>
          <w:p w14:paraId="21175274" w14:textId="77777777" w:rsidR="005A12E5" w:rsidRPr="00C05B71" w:rsidRDefault="005A12E5" w:rsidP="00FF46A0"/>
        </w:tc>
      </w:tr>
    </w:tbl>
    <w:p w14:paraId="19C11E4F" w14:textId="77777777" w:rsidR="00450C3B" w:rsidRDefault="00450C3B" w:rsidP="00413AFF">
      <w:pPr>
        <w:ind w:firstLine="720"/>
        <w:rPr>
          <w:b/>
          <w:bCs/>
        </w:rPr>
      </w:pPr>
    </w:p>
    <w:p w14:paraId="6D2A8B97" w14:textId="54C101A3" w:rsidR="00450C3B" w:rsidRPr="00C05B71" w:rsidRDefault="00450C3B" w:rsidP="00413AFF">
      <w:pPr>
        <w:ind w:firstLine="720"/>
      </w:pPr>
    </w:p>
    <w:p w14:paraId="13F0A0DB" w14:textId="77777777" w:rsidR="00046182" w:rsidRPr="00C05B71" w:rsidRDefault="00046182" w:rsidP="00046182">
      <w:pPr>
        <w:ind w:left="720"/>
      </w:pPr>
      <w:r w:rsidRPr="00C05B71">
        <w:rPr>
          <w:b/>
          <w:bCs/>
        </w:rPr>
        <w:t>Step 4</w:t>
      </w:r>
      <w:r w:rsidRPr="00C05B71">
        <w:t>: Sum the squared deviations (</w:t>
      </w:r>
      <w:proofErr w:type="gramStart"/>
      <w:r w:rsidRPr="00C05B71">
        <w:rPr>
          <w:rFonts w:ascii="Cambria Math" w:hAnsi="Cambria Math" w:cs="Cambria Math"/>
          <w:b/>
          <w:bCs/>
          <w:sz w:val="28"/>
          <w:szCs w:val="28"/>
        </w:rPr>
        <w:t>∑</w:t>
      </w:r>
      <w:r w:rsidRPr="00C05B71">
        <w:t>(</w:t>
      </w:r>
      <w:r w:rsidRPr="00C05B71">
        <w:rPr>
          <w:rFonts w:ascii="Cambria Math" w:hAnsi="Cambria Math" w:cs="Cambria Math"/>
          <w:b/>
          <w:bCs/>
          <w:sz w:val="28"/>
          <w:szCs w:val="28"/>
        </w:rPr>
        <w:t>𝑥</w:t>
      </w:r>
      <w:r w:rsidRPr="00C05B71">
        <w:rPr>
          <w:rFonts w:ascii="Cambria Math" w:hAnsi="Cambria Math" w:cs="Cambria Math"/>
          <w:b/>
          <w:bCs/>
          <w:sz w:val="28"/>
          <w:szCs w:val="28"/>
          <w:vertAlign w:val="subscript"/>
        </w:rPr>
        <w:t>𝑖</w:t>
      </w:r>
      <w:r w:rsidRPr="00C05B7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C05B71">
        <w:rPr>
          <w:b/>
          <w:bCs/>
        </w:rPr>
        <w:t>−</w:t>
      </w:r>
      <w:proofErr w:type="gramEnd"/>
      <w:r>
        <w:rPr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x</m:t>
            </m:r>
          </m:e>
        </m:acc>
      </m:oMath>
      <w:r w:rsidRPr="00C05B71">
        <w:rPr>
          <w:b/>
          <w:bCs/>
        </w:rPr>
        <w:t>)</w:t>
      </w:r>
      <w:r w:rsidRPr="00174B9E">
        <w:rPr>
          <w:b/>
          <w:bCs/>
          <w:vertAlign w:val="superscript"/>
        </w:rPr>
        <w:t>2</w:t>
      </w:r>
      <w:r w:rsidRPr="00C05B71">
        <w:t>)</w:t>
      </w:r>
    </w:p>
    <w:p w14:paraId="11579CCC" w14:textId="77777777" w:rsidR="00046182" w:rsidRDefault="00046182" w:rsidP="00046182">
      <w:pPr>
        <w:ind w:left="720"/>
      </w:pPr>
      <w:r w:rsidRPr="00C05B71">
        <w:t>Add up all the squared deviations from Step 3.</w:t>
      </w:r>
    </w:p>
    <w:p w14:paraId="0FD957D3" w14:textId="77777777" w:rsidR="00046182" w:rsidRPr="00C05B71" w:rsidRDefault="00046182" w:rsidP="00046182">
      <w:pPr>
        <w:ind w:left="720"/>
      </w:pPr>
    </w:p>
    <w:p w14:paraId="6926EA2A" w14:textId="0C172477" w:rsidR="00046182" w:rsidRPr="00C05B71" w:rsidRDefault="00046182" w:rsidP="00046182">
      <w:pPr>
        <w:numPr>
          <w:ilvl w:val="0"/>
          <w:numId w:val="13"/>
        </w:numPr>
        <w:tabs>
          <w:tab w:val="num" w:pos="1440"/>
        </w:tabs>
        <w:spacing w:before="0" w:after="160" w:line="259" w:lineRule="auto"/>
        <w:ind w:left="1080"/>
      </w:pPr>
      <w:r w:rsidRPr="00C05B71">
        <w:rPr>
          <w:b/>
          <w:bCs/>
        </w:rPr>
        <w:t>Sum of squared deviations</w:t>
      </w:r>
      <w:r w:rsidR="004E6AD1">
        <w:rPr>
          <w:b/>
          <w:bCs/>
        </w:rPr>
        <w:t xml:space="preserve"> = </w:t>
      </w:r>
    </w:p>
    <w:p w14:paraId="4191F3F8" w14:textId="32D107CF" w:rsidR="00C444C4" w:rsidRDefault="00C444C4" w:rsidP="00046182">
      <w:pPr>
        <w:ind w:left="862" w:firstLine="578"/>
        <w:rPr>
          <w:b/>
          <w:sz w:val="28"/>
          <w:szCs w:val="28"/>
        </w:rPr>
      </w:pPr>
    </w:p>
    <w:p w14:paraId="57E1EBB2" w14:textId="1825501E" w:rsidR="00F53758" w:rsidRDefault="00C0749D" w:rsidP="00046182">
      <w:pPr>
        <w:ind w:left="862" w:firstLine="578"/>
        <w:rPr>
          <w:b/>
          <w:sz w:val="28"/>
          <w:szCs w:val="28"/>
        </w:rPr>
      </w:pPr>
      <w:r w:rsidRPr="00FC0DD3">
        <w:rPr>
          <w:rFonts w:eastAsia="Times New Roman"/>
          <w:noProof/>
          <w:color w:val="0D0D0D" w:themeColor="text1"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A7184FF" wp14:editId="1B0C7106">
                <wp:simplePos x="0" y="0"/>
                <wp:positionH relativeFrom="margin">
                  <wp:posOffset>450215</wp:posOffset>
                </wp:positionH>
                <wp:positionV relativeFrom="page">
                  <wp:posOffset>4222750</wp:posOffset>
                </wp:positionV>
                <wp:extent cx="5473700" cy="1555750"/>
                <wp:effectExtent l="0" t="0" r="12700" b="25400"/>
                <wp:wrapSquare wrapText="bothSides"/>
                <wp:docPr id="1072207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370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7B30B" w14:textId="77777777" w:rsidR="00C0749D" w:rsidRDefault="00C0749D" w:rsidP="00C0749D">
                            <w:pPr>
                              <w:ind w:left="144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184FF" id="_x0000_s1027" type="#_x0000_t202" style="position:absolute;left:0;text-align:left;margin-left:35.45pt;margin-top:332.5pt;width:431pt;height:122.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">
                <v:textbox>
                  <w:txbxContent>
                    <w:p w14:paraId="69E7B30B" w14:textId="77777777" w:rsidR="00C0749D" w:rsidRDefault="00C0749D" w:rsidP="00C0749D">
                      <w:pPr>
                        <w:ind w:left="1440"/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77E124C8" w14:textId="77777777" w:rsidR="00F53758" w:rsidRDefault="00F53758" w:rsidP="00046182">
      <w:pPr>
        <w:ind w:left="862" w:firstLine="578"/>
        <w:rPr>
          <w:b/>
          <w:sz w:val="28"/>
          <w:szCs w:val="28"/>
        </w:rPr>
      </w:pPr>
    </w:p>
    <w:p w14:paraId="3046E100" w14:textId="77777777" w:rsidR="00C0749D" w:rsidRDefault="00C0749D" w:rsidP="00046182">
      <w:pPr>
        <w:ind w:left="862" w:firstLine="578"/>
        <w:rPr>
          <w:b/>
          <w:sz w:val="28"/>
          <w:szCs w:val="28"/>
        </w:rPr>
      </w:pPr>
    </w:p>
    <w:p w14:paraId="721F2448" w14:textId="77777777" w:rsidR="00C0749D" w:rsidRDefault="00C0749D" w:rsidP="00046182">
      <w:pPr>
        <w:ind w:left="862" w:firstLine="578"/>
        <w:rPr>
          <w:b/>
          <w:sz w:val="28"/>
          <w:szCs w:val="28"/>
        </w:rPr>
      </w:pPr>
    </w:p>
    <w:p w14:paraId="6F439B46" w14:textId="77777777" w:rsidR="00C0749D" w:rsidRDefault="00C0749D" w:rsidP="00046182">
      <w:pPr>
        <w:ind w:left="862" w:firstLine="578"/>
        <w:rPr>
          <w:b/>
          <w:sz w:val="28"/>
          <w:szCs w:val="28"/>
        </w:rPr>
      </w:pPr>
    </w:p>
    <w:p w14:paraId="54E28CAC" w14:textId="77777777" w:rsidR="00C0749D" w:rsidRDefault="00C0749D" w:rsidP="00046182">
      <w:pPr>
        <w:ind w:left="862" w:firstLine="578"/>
        <w:rPr>
          <w:b/>
          <w:sz w:val="28"/>
          <w:szCs w:val="28"/>
        </w:rPr>
      </w:pPr>
    </w:p>
    <w:p w14:paraId="64DFD90E" w14:textId="77777777" w:rsidR="00F53758" w:rsidRPr="00C05B71" w:rsidRDefault="00F53758" w:rsidP="00F53758">
      <w:pPr>
        <w:ind w:left="720"/>
      </w:pPr>
      <w:r w:rsidRPr="00C05B71">
        <w:rPr>
          <w:b/>
          <w:bCs/>
        </w:rPr>
        <w:t>Step 5</w:t>
      </w:r>
      <w:r w:rsidRPr="00C05B71">
        <w:t>: Divide the sum by (</w:t>
      </w:r>
      <w:r w:rsidRPr="00C05B71">
        <w:rPr>
          <w:rFonts w:ascii="Cambria Math" w:hAnsi="Cambria Math" w:cs="Cambria Math"/>
        </w:rPr>
        <w:t>𝑛</w:t>
      </w:r>
      <w:r w:rsidRPr="00C05B71">
        <w:t>−1)</w:t>
      </w:r>
    </w:p>
    <w:p w14:paraId="7A96E718" w14:textId="2B9AA8B7" w:rsidR="00F53758" w:rsidRPr="00C05B71" w:rsidRDefault="00C0749D" w:rsidP="00F53758">
      <w:pPr>
        <w:ind w:left="720"/>
      </w:pPr>
      <w:r w:rsidRPr="00FC0DD3">
        <w:rPr>
          <w:rFonts w:eastAsia="Times New Roman"/>
          <w:noProof/>
          <w:color w:val="0D0D0D" w:themeColor="text1"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78DC3C8" wp14:editId="76F2A0AE">
                <wp:simplePos x="0" y="0"/>
                <wp:positionH relativeFrom="margin">
                  <wp:posOffset>412115</wp:posOffset>
                </wp:positionH>
                <wp:positionV relativeFrom="page">
                  <wp:posOffset>6946900</wp:posOffset>
                </wp:positionV>
                <wp:extent cx="5600700" cy="1555750"/>
                <wp:effectExtent l="0" t="0" r="19050" b="25400"/>
                <wp:wrapSquare wrapText="bothSides"/>
                <wp:docPr id="1530494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A14F2" w14:textId="77777777" w:rsidR="00C0749D" w:rsidRDefault="00C0749D" w:rsidP="00C0749D">
                            <w:pPr>
                              <w:ind w:left="144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DC3C8" id="_x0000_s1028" type="#_x0000_t202" style="position:absolute;left:0;text-align:left;margin-left:32.45pt;margin-top:547pt;width:441pt;height:122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">
                <v:textbox>
                  <w:txbxContent>
                    <w:p w14:paraId="1F2A14F2" w14:textId="77777777" w:rsidR="00C0749D" w:rsidRDefault="00C0749D" w:rsidP="00C0749D">
                      <w:pPr>
                        <w:ind w:left="1440"/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F53758" w:rsidRPr="00C05B71">
        <w:t xml:space="preserve">Divide the sum of the squared deviations by the number of data points minus one (8 - 1 = 7). Dividing by </w:t>
      </w:r>
      <w:r w:rsidR="00F53758" w:rsidRPr="00C05B71">
        <w:rPr>
          <w:rFonts w:ascii="Cambria Math" w:hAnsi="Cambria Math" w:cs="Cambria Math"/>
        </w:rPr>
        <w:t>𝑛</w:t>
      </w:r>
      <w:r w:rsidR="00F53758" w:rsidRPr="00C05B71">
        <w:t>−1</w:t>
      </w:r>
      <w:r w:rsidR="00F53758">
        <w:t xml:space="preserve"> </w:t>
      </w:r>
      <w:r w:rsidR="00F53758" w:rsidRPr="00C05B71">
        <w:t>is a correction for using a sample instead of an entire population.</w:t>
      </w:r>
    </w:p>
    <w:p w14:paraId="6B70E3CB" w14:textId="7E3EB9DC" w:rsidR="00F53758" w:rsidRDefault="00F53758" w:rsidP="00046182">
      <w:pPr>
        <w:ind w:left="862" w:firstLine="578"/>
        <w:rPr>
          <w:b/>
          <w:sz w:val="28"/>
          <w:szCs w:val="28"/>
        </w:rPr>
      </w:pPr>
    </w:p>
    <w:p w14:paraId="528075A3" w14:textId="1FF24054" w:rsidR="005757E2" w:rsidRDefault="005757E2" w:rsidP="00046182">
      <w:pPr>
        <w:ind w:left="862" w:firstLine="578"/>
        <w:rPr>
          <w:b/>
          <w:sz w:val="28"/>
          <w:szCs w:val="28"/>
        </w:rPr>
      </w:pPr>
    </w:p>
    <w:p w14:paraId="672D0098" w14:textId="77777777" w:rsidR="005757E2" w:rsidRDefault="005757E2" w:rsidP="00046182">
      <w:pPr>
        <w:ind w:left="862" w:firstLine="578"/>
        <w:rPr>
          <w:b/>
          <w:sz w:val="28"/>
          <w:szCs w:val="28"/>
        </w:rPr>
      </w:pPr>
    </w:p>
    <w:p w14:paraId="47F0E9CF" w14:textId="77777777" w:rsidR="00C0749D" w:rsidRDefault="00C0749D" w:rsidP="00046182">
      <w:pPr>
        <w:ind w:left="862" w:firstLine="578"/>
        <w:rPr>
          <w:b/>
          <w:sz w:val="28"/>
          <w:szCs w:val="28"/>
        </w:rPr>
      </w:pPr>
    </w:p>
    <w:p w14:paraId="29EB8056" w14:textId="77777777" w:rsidR="00C0749D" w:rsidRDefault="00C0749D" w:rsidP="00046182">
      <w:pPr>
        <w:ind w:left="862" w:firstLine="578"/>
        <w:rPr>
          <w:b/>
          <w:sz w:val="28"/>
          <w:szCs w:val="28"/>
        </w:rPr>
      </w:pPr>
    </w:p>
    <w:p w14:paraId="5A322A5B" w14:textId="77777777" w:rsidR="001D1B19" w:rsidRDefault="001D1B19" w:rsidP="001D1B19">
      <w:pPr>
        <w:ind w:firstLine="720"/>
        <w:rPr>
          <w:b/>
          <w:bCs/>
        </w:rPr>
      </w:pPr>
    </w:p>
    <w:p w14:paraId="02418436" w14:textId="7E45E369" w:rsidR="005757E2" w:rsidRPr="00C05B71" w:rsidRDefault="005757E2" w:rsidP="001D1B19">
      <w:pPr>
        <w:ind w:firstLine="720"/>
      </w:pPr>
      <w:r w:rsidRPr="00C05B71">
        <w:rPr>
          <w:b/>
          <w:bCs/>
        </w:rPr>
        <w:t>Step 6</w:t>
      </w:r>
      <w:r w:rsidRPr="00C05B71">
        <w:t>: Take the square root</w:t>
      </w:r>
    </w:p>
    <w:p w14:paraId="7786E593" w14:textId="6C70E1C7" w:rsidR="00FC0DD3" w:rsidRPr="001D1B19" w:rsidRDefault="005757E2" w:rsidP="001D1B19">
      <w:pPr>
        <w:ind w:left="720"/>
      </w:pPr>
      <w:r w:rsidRPr="00C05B71">
        <w:t>Take the square root of the variance to get the standard deviation.</w:t>
      </w:r>
    </w:p>
    <w:p w14:paraId="6A40117C" w14:textId="1EF1113C" w:rsidR="005C3110" w:rsidRDefault="005C3110" w:rsidP="000217FA">
      <w:pPr>
        <w:spacing w:before="0" w:after="160" w:line="259" w:lineRule="auto"/>
      </w:pPr>
    </w:p>
    <w:p w14:paraId="6EC40DE0" w14:textId="212EE518" w:rsidR="0077240B" w:rsidRDefault="001D1B19" w:rsidP="000217FA">
      <w:pPr>
        <w:spacing w:before="0" w:after="160" w:line="259" w:lineRule="auto"/>
      </w:pPr>
      <w:r w:rsidRPr="00FC0DD3">
        <w:rPr>
          <w:rFonts w:eastAsia="Times New Roman"/>
          <w:noProof/>
          <w:color w:val="0D0D0D" w:themeColor="text1"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7F8CAD0" wp14:editId="16E8EC4C">
                <wp:simplePos x="0" y="0"/>
                <wp:positionH relativeFrom="margin">
                  <wp:posOffset>431165</wp:posOffset>
                </wp:positionH>
                <wp:positionV relativeFrom="page">
                  <wp:posOffset>2120900</wp:posOffset>
                </wp:positionV>
                <wp:extent cx="5594350" cy="1555750"/>
                <wp:effectExtent l="0" t="0" r="25400" b="25400"/>
                <wp:wrapSquare wrapText="bothSides"/>
                <wp:docPr id="1184426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86A84" w14:textId="77777777" w:rsidR="00C0749D" w:rsidRDefault="00C0749D" w:rsidP="00C0749D">
                            <w:pPr>
                              <w:ind w:left="144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8CAD0" id="_x0000_s1029" type="#_x0000_t202" style="position:absolute;margin-left:33.95pt;margin-top:167pt;width:440.5pt;height:122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">
                <v:textbox>
                  <w:txbxContent>
                    <w:p w14:paraId="11386A84" w14:textId="77777777" w:rsidR="00C0749D" w:rsidRDefault="00C0749D" w:rsidP="00C0749D">
                      <w:pPr>
                        <w:ind w:left="1440"/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4CCD44EE" w14:textId="77777777" w:rsidR="0077240B" w:rsidRDefault="0077240B" w:rsidP="000217FA">
      <w:pPr>
        <w:spacing w:before="0" w:after="160" w:line="259" w:lineRule="auto"/>
      </w:pPr>
    </w:p>
    <w:p w14:paraId="5FA62401" w14:textId="77777777" w:rsidR="00C0749D" w:rsidRDefault="00C0749D" w:rsidP="000217FA">
      <w:pPr>
        <w:spacing w:before="0" w:after="160" w:line="259" w:lineRule="auto"/>
      </w:pPr>
    </w:p>
    <w:p w14:paraId="7DE77D20" w14:textId="77777777" w:rsidR="00C0749D" w:rsidRDefault="00C0749D" w:rsidP="000217FA">
      <w:pPr>
        <w:spacing w:before="0" w:after="160" w:line="259" w:lineRule="auto"/>
      </w:pPr>
    </w:p>
    <w:p w14:paraId="17401840" w14:textId="77777777" w:rsidR="00C0749D" w:rsidRDefault="00C0749D" w:rsidP="000217FA">
      <w:pPr>
        <w:spacing w:before="0" w:after="160" w:line="259" w:lineRule="auto"/>
      </w:pPr>
    </w:p>
    <w:p w14:paraId="5466E176" w14:textId="77777777" w:rsidR="00B2204C" w:rsidRDefault="00B2204C" w:rsidP="000217FA">
      <w:pPr>
        <w:spacing w:before="0" w:after="160" w:line="259" w:lineRule="auto"/>
      </w:pPr>
    </w:p>
    <w:p w14:paraId="178F08B1" w14:textId="77777777" w:rsidR="00B2204C" w:rsidRPr="005C3110" w:rsidRDefault="00B2204C" w:rsidP="000217FA">
      <w:pPr>
        <w:spacing w:before="0" w:after="160" w:line="259" w:lineRule="auto"/>
      </w:pPr>
    </w:p>
    <w:p w14:paraId="4D102A59" w14:textId="77777777" w:rsidR="0077240B" w:rsidRPr="00C05B71" w:rsidRDefault="0077240B" w:rsidP="0077240B">
      <w:pPr>
        <w:ind w:left="720"/>
        <w:rPr>
          <w:b/>
          <w:bCs/>
        </w:rPr>
      </w:pPr>
      <w:r w:rsidRPr="00C05B71">
        <w:rPr>
          <w:b/>
          <w:bCs/>
        </w:rPr>
        <w:t>Result and interpretation</w:t>
      </w:r>
    </w:p>
    <w:p w14:paraId="00357E04" w14:textId="2701A098" w:rsidR="0077240B" w:rsidRPr="00C05B71" w:rsidRDefault="0077240B" w:rsidP="0077240B">
      <w:pPr>
        <w:ind w:left="720"/>
      </w:pPr>
      <w:r w:rsidRPr="00C05B71">
        <w:t xml:space="preserve">The sample standard deviation for the email campaign's conversion rates is approximately </w:t>
      </w:r>
      <w:r>
        <w:rPr>
          <w:b/>
          <w:bCs/>
        </w:rPr>
        <w:t>(</w:t>
      </w:r>
      <w:r w:rsidRPr="00C0749D">
        <w:rPr>
          <w:b/>
          <w:bCs/>
          <w:highlight w:val="yellow"/>
        </w:rPr>
        <w:t>FILL IN answer</w:t>
      </w:r>
      <w:r>
        <w:rPr>
          <w:b/>
          <w:bCs/>
        </w:rPr>
        <w:t>)</w:t>
      </w:r>
      <w:r w:rsidRPr="00C05B71">
        <w:t xml:space="preserve">. This means that, on average, the weekly conversion rates varied by about </w:t>
      </w:r>
      <w:r>
        <w:rPr>
          <w:b/>
          <w:bCs/>
        </w:rPr>
        <w:t>(</w:t>
      </w:r>
      <w:r w:rsidRPr="00C0749D">
        <w:rPr>
          <w:b/>
          <w:bCs/>
          <w:highlight w:val="yellow"/>
        </w:rPr>
        <w:t>FILL IN answer</w:t>
      </w:r>
      <w:r>
        <w:rPr>
          <w:b/>
          <w:bCs/>
        </w:rPr>
        <w:t>)</w:t>
      </w:r>
      <w:r w:rsidRPr="00C05B71">
        <w:t xml:space="preserve"> percentage points from the mean of </w:t>
      </w:r>
      <w:r>
        <w:rPr>
          <w:b/>
          <w:bCs/>
        </w:rPr>
        <w:t>(</w:t>
      </w:r>
      <w:r w:rsidRPr="00C0749D">
        <w:rPr>
          <w:b/>
          <w:bCs/>
          <w:highlight w:val="yellow"/>
        </w:rPr>
        <w:t>FILL IN answer</w:t>
      </w:r>
      <w:r>
        <w:rPr>
          <w:b/>
          <w:bCs/>
        </w:rPr>
        <w:t>)</w:t>
      </w:r>
      <w:r w:rsidRPr="00C05B71">
        <w:t>. A smaller standard deviation indicates that the campaign's performance was relatively consistent over the measured period.</w:t>
      </w:r>
    </w:p>
    <w:p w14:paraId="0AF88069" w14:textId="77777777" w:rsidR="005C3110" w:rsidRDefault="005C3110" w:rsidP="000217FA">
      <w:pPr>
        <w:spacing w:before="0" w:after="160" w:line="259" w:lineRule="auto"/>
      </w:pPr>
    </w:p>
    <w:p w14:paraId="1EAC5A4D" w14:textId="77777777" w:rsidR="00287C4D" w:rsidRDefault="00287C4D" w:rsidP="000217FA">
      <w:pPr>
        <w:spacing w:before="0" w:after="160" w:line="259" w:lineRule="auto"/>
      </w:pPr>
    </w:p>
    <w:p w14:paraId="095996F0" w14:textId="77777777" w:rsidR="00287C4D" w:rsidRDefault="00287C4D" w:rsidP="000217FA">
      <w:pPr>
        <w:spacing w:before="0" w:after="160" w:line="259" w:lineRule="auto"/>
      </w:pPr>
    </w:p>
    <w:p w14:paraId="1D0D51F0" w14:textId="77777777" w:rsidR="00287C4D" w:rsidRDefault="00287C4D" w:rsidP="000217FA">
      <w:pPr>
        <w:spacing w:before="0" w:after="160" w:line="259" w:lineRule="auto"/>
      </w:pPr>
    </w:p>
    <w:p w14:paraId="4945FB70" w14:textId="77777777" w:rsidR="00287C4D" w:rsidRDefault="00287C4D" w:rsidP="000217FA">
      <w:pPr>
        <w:spacing w:before="0" w:after="160" w:line="259" w:lineRule="auto"/>
      </w:pPr>
    </w:p>
    <w:p w14:paraId="51602328" w14:textId="77777777" w:rsidR="00287C4D" w:rsidRDefault="00287C4D" w:rsidP="000217FA">
      <w:pPr>
        <w:spacing w:before="0" w:after="160" w:line="259" w:lineRule="auto"/>
      </w:pPr>
    </w:p>
    <w:p w14:paraId="375BEC70" w14:textId="77777777" w:rsidR="00287C4D" w:rsidRDefault="00287C4D" w:rsidP="000217FA">
      <w:pPr>
        <w:spacing w:before="0" w:after="160" w:line="259" w:lineRule="auto"/>
      </w:pPr>
    </w:p>
    <w:p w14:paraId="3F87DEB0" w14:textId="77777777" w:rsidR="00287C4D" w:rsidRDefault="00287C4D" w:rsidP="000217FA">
      <w:pPr>
        <w:spacing w:before="0" w:after="160" w:line="259" w:lineRule="auto"/>
      </w:pPr>
    </w:p>
    <w:p w14:paraId="1AA5074D" w14:textId="77777777" w:rsidR="00287C4D" w:rsidRDefault="00287C4D" w:rsidP="000217FA">
      <w:pPr>
        <w:spacing w:before="0" w:after="160" w:line="259" w:lineRule="auto"/>
      </w:pPr>
    </w:p>
    <w:p w14:paraId="05D1BFCD" w14:textId="77777777" w:rsidR="00287C4D" w:rsidRDefault="00287C4D" w:rsidP="000217FA">
      <w:pPr>
        <w:spacing w:before="0" w:after="160" w:line="259" w:lineRule="auto"/>
      </w:pPr>
    </w:p>
    <w:p w14:paraId="5623EDA0" w14:textId="77777777" w:rsidR="00287C4D" w:rsidRDefault="00287C4D" w:rsidP="000217FA">
      <w:pPr>
        <w:spacing w:before="0" w:after="160" w:line="259" w:lineRule="auto"/>
      </w:pPr>
    </w:p>
    <w:p w14:paraId="69F012F4" w14:textId="77777777" w:rsidR="00287C4D" w:rsidRDefault="00287C4D" w:rsidP="000217FA">
      <w:pPr>
        <w:spacing w:before="0" w:after="160" w:line="259" w:lineRule="auto"/>
      </w:pPr>
    </w:p>
    <w:p w14:paraId="5639C03D" w14:textId="77777777" w:rsidR="001D1B19" w:rsidRDefault="001D1B19" w:rsidP="000217FA">
      <w:pPr>
        <w:spacing w:before="0" w:after="160" w:line="259" w:lineRule="auto"/>
      </w:pPr>
    </w:p>
    <w:p w14:paraId="4B5D1D1A" w14:textId="77777777" w:rsidR="001D1B19" w:rsidRDefault="001D1B19" w:rsidP="000217FA">
      <w:pPr>
        <w:spacing w:before="0" w:after="160" w:line="259" w:lineRule="auto"/>
      </w:pPr>
    </w:p>
    <w:p w14:paraId="7CEBD48B" w14:textId="77777777" w:rsidR="001D1B19" w:rsidRDefault="001D1B19" w:rsidP="000217FA">
      <w:pPr>
        <w:spacing w:before="0" w:after="160" w:line="259" w:lineRule="auto"/>
      </w:pPr>
    </w:p>
    <w:p w14:paraId="58B2BB97" w14:textId="77777777" w:rsidR="00287C4D" w:rsidRDefault="00287C4D" w:rsidP="000217FA">
      <w:pPr>
        <w:spacing w:before="0" w:after="160" w:line="259" w:lineRule="auto"/>
      </w:pPr>
    </w:p>
    <w:p w14:paraId="26FA97A4" w14:textId="3F4EE48C" w:rsidR="00D44D4F" w:rsidRPr="001D1B19" w:rsidRDefault="00D44D4F" w:rsidP="00D44D4F">
      <w:pPr>
        <w:spacing w:before="0" w:after="160" w:line="259" w:lineRule="auto"/>
        <w:ind w:left="720"/>
        <w:rPr>
          <w:b/>
          <w:bCs/>
          <w:sz w:val="28"/>
          <w:szCs w:val="28"/>
        </w:rPr>
      </w:pPr>
      <w:r w:rsidRPr="001D1B19">
        <w:rPr>
          <w:b/>
          <w:bCs/>
          <w:sz w:val="28"/>
          <w:szCs w:val="28"/>
        </w:rPr>
        <w:t>Task 2</w:t>
      </w:r>
      <w:r w:rsidR="003D504E" w:rsidRPr="001D1B19">
        <w:rPr>
          <w:b/>
          <w:bCs/>
          <w:sz w:val="28"/>
          <w:szCs w:val="28"/>
        </w:rPr>
        <w:t xml:space="preserve"> – Use graphical format to find out information.</w:t>
      </w:r>
    </w:p>
    <w:p w14:paraId="13916DC3" w14:textId="77777777" w:rsidR="003D504E" w:rsidRDefault="003D504E" w:rsidP="006715CE">
      <w:pPr>
        <w:pStyle w:val="NoSpacing"/>
        <w:ind w:left="720"/>
        <w:rPr>
          <w:sz w:val="24"/>
          <w:szCs w:val="24"/>
        </w:rPr>
      </w:pPr>
    </w:p>
    <w:p w14:paraId="5D075E86" w14:textId="0A525EAF" w:rsidR="00D059EB" w:rsidRDefault="00265BFE" w:rsidP="006715CE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>U</w:t>
      </w:r>
      <w:r w:rsidR="00287C4D">
        <w:rPr>
          <w:sz w:val="24"/>
          <w:szCs w:val="24"/>
        </w:rPr>
        <w:t>s</w:t>
      </w:r>
      <w:r w:rsidR="00496574">
        <w:rPr>
          <w:sz w:val="24"/>
          <w:szCs w:val="24"/>
        </w:rPr>
        <w:t>ing the table below, show this information in a complex graphical form</w:t>
      </w:r>
      <w:r w:rsidR="00F15A5D">
        <w:rPr>
          <w:sz w:val="24"/>
          <w:szCs w:val="24"/>
        </w:rPr>
        <w:t xml:space="preserve"> as noted below.</w:t>
      </w:r>
    </w:p>
    <w:p w14:paraId="59371B93" w14:textId="77777777" w:rsidR="00287C4D" w:rsidRDefault="00287C4D" w:rsidP="006715CE">
      <w:pPr>
        <w:pStyle w:val="NoSpacing"/>
        <w:ind w:left="720"/>
        <w:rPr>
          <w:sz w:val="24"/>
          <w:szCs w:val="24"/>
        </w:rPr>
      </w:pPr>
    </w:p>
    <w:p w14:paraId="774F1BD6" w14:textId="2BBDC392" w:rsidR="00D059EB" w:rsidRDefault="00D059EB" w:rsidP="006715CE">
      <w:pPr>
        <w:pStyle w:val="NoSpacing"/>
        <w:ind w:left="720"/>
        <w:rPr>
          <w:sz w:val="24"/>
          <w:szCs w:val="24"/>
        </w:rPr>
      </w:pPr>
    </w:p>
    <w:tbl>
      <w:tblPr>
        <w:tblW w:w="0" w:type="auto"/>
        <w:tblCellSpacing w:w="15" w:type="dxa"/>
        <w:tblInd w:w="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349"/>
      </w:tblGrid>
      <w:tr w:rsidR="00CC2820" w:rsidRPr="00C05B71" w14:paraId="29899774" w14:textId="77777777" w:rsidTr="00FF4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ECEE" w14:textId="77777777" w:rsidR="00CC2820" w:rsidRPr="00C05B71" w:rsidRDefault="00CC2820" w:rsidP="00FF46A0">
            <w:pPr>
              <w:rPr>
                <w:b/>
                <w:bCs/>
              </w:rPr>
            </w:pPr>
            <w:r w:rsidRPr="00C05B71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8143031" w14:textId="77777777" w:rsidR="00CC2820" w:rsidRPr="00C05B71" w:rsidRDefault="00CC2820" w:rsidP="00FF46A0">
            <w:pPr>
              <w:rPr>
                <w:b/>
                <w:bCs/>
              </w:rPr>
            </w:pPr>
            <w:r w:rsidRPr="00C05B71">
              <w:rPr>
                <w:b/>
                <w:bCs/>
              </w:rPr>
              <w:t>Conversion Rate (%)</w:t>
            </w:r>
          </w:p>
        </w:tc>
      </w:tr>
      <w:tr w:rsidR="00CC2820" w:rsidRPr="00C05B71" w14:paraId="55C6E83A" w14:textId="77777777" w:rsidTr="00FF4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F3D7" w14:textId="77777777" w:rsidR="00CC2820" w:rsidRPr="00C05B71" w:rsidRDefault="00CC2820" w:rsidP="00FF46A0">
            <w:r w:rsidRPr="00C05B71">
              <w:t>1</w:t>
            </w:r>
          </w:p>
        </w:tc>
        <w:tc>
          <w:tcPr>
            <w:tcW w:w="0" w:type="auto"/>
            <w:vAlign w:val="center"/>
            <w:hideMark/>
          </w:tcPr>
          <w:p w14:paraId="472E4982" w14:textId="77777777" w:rsidR="00CC2820" w:rsidRPr="00C05B71" w:rsidRDefault="00CC2820" w:rsidP="00FF46A0">
            <w:r w:rsidRPr="00C05B71">
              <w:t>4.2</w:t>
            </w:r>
          </w:p>
        </w:tc>
      </w:tr>
      <w:tr w:rsidR="00CC2820" w:rsidRPr="00C05B71" w14:paraId="54C6FC41" w14:textId="77777777" w:rsidTr="00FF46A0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4AC7D768" w14:textId="77777777" w:rsidR="00CC2820" w:rsidRPr="00C05B71" w:rsidRDefault="00CC2820" w:rsidP="00FF46A0">
            <w:r w:rsidRPr="00C05B71">
              <w:t>2</w:t>
            </w:r>
          </w:p>
        </w:tc>
        <w:tc>
          <w:tcPr>
            <w:tcW w:w="0" w:type="auto"/>
            <w:vAlign w:val="center"/>
            <w:hideMark/>
          </w:tcPr>
          <w:p w14:paraId="6F9F7E8E" w14:textId="77777777" w:rsidR="00CC2820" w:rsidRPr="00C05B71" w:rsidRDefault="00CC2820" w:rsidP="00FF46A0">
            <w:r w:rsidRPr="00C05B71">
              <w:t>5.5</w:t>
            </w:r>
          </w:p>
        </w:tc>
      </w:tr>
      <w:tr w:rsidR="00CC2820" w:rsidRPr="00C05B71" w14:paraId="40D96AFD" w14:textId="77777777" w:rsidTr="00FF4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2E64" w14:textId="77777777" w:rsidR="00CC2820" w:rsidRPr="00C05B71" w:rsidRDefault="00CC2820" w:rsidP="00FF46A0">
            <w:r w:rsidRPr="00C05B71">
              <w:t>3</w:t>
            </w:r>
          </w:p>
        </w:tc>
        <w:tc>
          <w:tcPr>
            <w:tcW w:w="0" w:type="auto"/>
            <w:vAlign w:val="center"/>
            <w:hideMark/>
          </w:tcPr>
          <w:p w14:paraId="4AA897EE" w14:textId="77777777" w:rsidR="00CC2820" w:rsidRPr="00C05B71" w:rsidRDefault="00CC2820" w:rsidP="00FF46A0">
            <w:r w:rsidRPr="00C05B71">
              <w:t>4.8</w:t>
            </w:r>
          </w:p>
        </w:tc>
      </w:tr>
      <w:tr w:rsidR="00CC2820" w:rsidRPr="00C05B71" w14:paraId="17D81FD0" w14:textId="77777777" w:rsidTr="00FF4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4A78" w14:textId="77777777" w:rsidR="00CC2820" w:rsidRPr="00C05B71" w:rsidRDefault="00CC2820" w:rsidP="00FF46A0">
            <w:r w:rsidRPr="00C05B71">
              <w:t>4</w:t>
            </w:r>
          </w:p>
        </w:tc>
        <w:tc>
          <w:tcPr>
            <w:tcW w:w="0" w:type="auto"/>
            <w:vAlign w:val="center"/>
            <w:hideMark/>
          </w:tcPr>
          <w:p w14:paraId="0A37C047" w14:textId="77777777" w:rsidR="00CC2820" w:rsidRPr="00C05B71" w:rsidRDefault="00CC2820" w:rsidP="00FF46A0">
            <w:r w:rsidRPr="00C05B71">
              <w:t>5.1</w:t>
            </w:r>
          </w:p>
        </w:tc>
      </w:tr>
      <w:tr w:rsidR="00CC2820" w:rsidRPr="00C05B71" w14:paraId="016E4F11" w14:textId="77777777" w:rsidTr="00FF4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34FE" w14:textId="77777777" w:rsidR="00CC2820" w:rsidRPr="00C05B71" w:rsidRDefault="00CC2820" w:rsidP="00FF46A0">
            <w:r w:rsidRPr="00C05B71">
              <w:t>5</w:t>
            </w:r>
          </w:p>
        </w:tc>
        <w:tc>
          <w:tcPr>
            <w:tcW w:w="0" w:type="auto"/>
            <w:vAlign w:val="center"/>
            <w:hideMark/>
          </w:tcPr>
          <w:p w14:paraId="6882EA95" w14:textId="77777777" w:rsidR="00CC2820" w:rsidRPr="00C05B71" w:rsidRDefault="00CC2820" w:rsidP="00FF46A0">
            <w:r w:rsidRPr="00C05B71">
              <w:t>6.0</w:t>
            </w:r>
          </w:p>
        </w:tc>
      </w:tr>
      <w:tr w:rsidR="00CC2820" w:rsidRPr="00C05B71" w14:paraId="74EBFB21" w14:textId="77777777" w:rsidTr="00FF4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F917" w14:textId="77777777" w:rsidR="00CC2820" w:rsidRPr="00C05B71" w:rsidRDefault="00CC2820" w:rsidP="00FF46A0">
            <w:r w:rsidRPr="00C05B71">
              <w:t>6</w:t>
            </w:r>
          </w:p>
        </w:tc>
        <w:tc>
          <w:tcPr>
            <w:tcW w:w="0" w:type="auto"/>
            <w:vAlign w:val="center"/>
            <w:hideMark/>
          </w:tcPr>
          <w:p w14:paraId="34EFF738" w14:textId="77777777" w:rsidR="00CC2820" w:rsidRPr="00C05B71" w:rsidRDefault="00CC2820" w:rsidP="00FF46A0">
            <w:r w:rsidRPr="00C05B71">
              <w:t>4.5</w:t>
            </w:r>
          </w:p>
        </w:tc>
      </w:tr>
      <w:tr w:rsidR="00CC2820" w:rsidRPr="00C05B71" w14:paraId="64F2F6CA" w14:textId="77777777" w:rsidTr="00FF4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0E63" w14:textId="77777777" w:rsidR="00CC2820" w:rsidRPr="00C05B71" w:rsidRDefault="00CC2820" w:rsidP="00FF46A0">
            <w:r w:rsidRPr="00C05B71">
              <w:t>7</w:t>
            </w:r>
          </w:p>
        </w:tc>
        <w:tc>
          <w:tcPr>
            <w:tcW w:w="0" w:type="auto"/>
            <w:vAlign w:val="center"/>
            <w:hideMark/>
          </w:tcPr>
          <w:p w14:paraId="624AA6EF" w14:textId="77777777" w:rsidR="00CC2820" w:rsidRPr="00C05B71" w:rsidRDefault="00CC2820" w:rsidP="00FF46A0">
            <w:r w:rsidRPr="00C05B71">
              <w:t>5.3</w:t>
            </w:r>
          </w:p>
        </w:tc>
      </w:tr>
      <w:tr w:rsidR="00CC2820" w:rsidRPr="00C05B71" w14:paraId="3ADB11DA" w14:textId="77777777" w:rsidTr="00FF4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86A9" w14:textId="77777777" w:rsidR="00CC2820" w:rsidRPr="00C05B71" w:rsidRDefault="00CC2820" w:rsidP="00FF46A0">
            <w:r w:rsidRPr="00C05B71">
              <w:t>8</w:t>
            </w:r>
          </w:p>
        </w:tc>
        <w:tc>
          <w:tcPr>
            <w:tcW w:w="0" w:type="auto"/>
            <w:vAlign w:val="center"/>
            <w:hideMark/>
          </w:tcPr>
          <w:p w14:paraId="0E24F516" w14:textId="77777777" w:rsidR="00CC2820" w:rsidRPr="00C05B71" w:rsidRDefault="00CC2820" w:rsidP="00FF46A0">
            <w:r w:rsidRPr="00C05B71">
              <w:t>5.8</w:t>
            </w:r>
          </w:p>
        </w:tc>
      </w:tr>
    </w:tbl>
    <w:p w14:paraId="5C7879BA" w14:textId="77777777" w:rsidR="00CC2820" w:rsidRDefault="00CC2820" w:rsidP="001D1B19">
      <w:pPr>
        <w:pStyle w:val="NoSpacing"/>
        <w:rPr>
          <w:sz w:val="24"/>
          <w:szCs w:val="24"/>
        </w:rPr>
      </w:pPr>
    </w:p>
    <w:p w14:paraId="2409E066" w14:textId="77777777" w:rsidR="00B2204C" w:rsidRPr="006715CE" w:rsidRDefault="00B2204C" w:rsidP="006715CE">
      <w:pPr>
        <w:pStyle w:val="NoSpacing"/>
        <w:ind w:left="720"/>
        <w:rPr>
          <w:sz w:val="24"/>
          <w:szCs w:val="24"/>
        </w:rPr>
      </w:pPr>
    </w:p>
    <w:p w14:paraId="495ABBCC" w14:textId="77777777" w:rsidR="00213FC6" w:rsidRPr="00496574" w:rsidRDefault="00213FC6" w:rsidP="00213FC6">
      <w:pPr>
        <w:pStyle w:val="ListParagraph"/>
        <w:widowControl w:val="0"/>
        <w:numPr>
          <w:ilvl w:val="0"/>
          <w:numId w:val="15"/>
        </w:numPr>
        <w:tabs>
          <w:tab w:val="left" w:pos="477"/>
          <w:tab w:val="left" w:pos="479"/>
        </w:tabs>
        <w:autoSpaceDE w:val="0"/>
        <w:autoSpaceDN w:val="0"/>
        <w:spacing w:before="0" w:line="290" w:lineRule="auto"/>
        <w:ind w:right="1603"/>
        <w:contextualSpacing w:val="0"/>
        <w:rPr>
          <w:b/>
          <w:bCs/>
        </w:rPr>
      </w:pPr>
      <w:r w:rsidRPr="00496574">
        <w:rPr>
          <w:b/>
          <w:bCs/>
        </w:rPr>
        <w:t>extract,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analyse,</w:t>
      </w:r>
      <w:r w:rsidRPr="00496574">
        <w:rPr>
          <w:b/>
          <w:bCs/>
          <w:spacing w:val="-3"/>
        </w:rPr>
        <w:t xml:space="preserve"> </w:t>
      </w:r>
      <w:r w:rsidRPr="00496574">
        <w:rPr>
          <w:b/>
          <w:bCs/>
        </w:rPr>
        <w:t>and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interpret</w:t>
      </w:r>
      <w:r w:rsidRPr="00496574">
        <w:rPr>
          <w:b/>
          <w:bCs/>
          <w:spacing w:val="-6"/>
        </w:rPr>
        <w:t xml:space="preserve"> </w:t>
      </w:r>
      <w:r w:rsidRPr="00496574">
        <w:rPr>
          <w:b/>
          <w:bCs/>
        </w:rPr>
        <w:t>information</w:t>
      </w:r>
      <w:r w:rsidRPr="00496574">
        <w:rPr>
          <w:b/>
          <w:bCs/>
          <w:spacing w:val="-6"/>
        </w:rPr>
        <w:t xml:space="preserve"> </w:t>
      </w:r>
      <w:r w:rsidRPr="00496574">
        <w:rPr>
          <w:b/>
          <w:bCs/>
        </w:rPr>
        <w:t>from</w:t>
      </w:r>
      <w:r w:rsidRPr="00496574">
        <w:rPr>
          <w:b/>
          <w:bCs/>
          <w:spacing w:val="-3"/>
        </w:rPr>
        <w:t xml:space="preserve"> </w:t>
      </w:r>
      <w:r w:rsidRPr="00496574">
        <w:rPr>
          <w:b/>
          <w:bCs/>
        </w:rPr>
        <w:t>complex</w:t>
      </w:r>
      <w:r w:rsidRPr="00496574">
        <w:rPr>
          <w:b/>
          <w:bCs/>
          <w:spacing w:val="-7"/>
        </w:rPr>
        <w:t xml:space="preserve"> </w:t>
      </w:r>
      <w:r w:rsidRPr="00496574">
        <w:rPr>
          <w:b/>
          <w:bCs/>
        </w:rPr>
        <w:t>graphical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forms, for example:</w:t>
      </w:r>
    </w:p>
    <w:p w14:paraId="38E35E52" w14:textId="77777777" w:rsidR="00213FC6" w:rsidRPr="00496574" w:rsidRDefault="00213FC6" w:rsidP="00213FC6">
      <w:pPr>
        <w:pStyle w:val="ListParagraph"/>
        <w:widowControl w:val="0"/>
        <w:numPr>
          <w:ilvl w:val="1"/>
          <w:numId w:val="15"/>
        </w:numPr>
        <w:tabs>
          <w:tab w:val="left" w:pos="861"/>
        </w:tabs>
        <w:autoSpaceDE w:val="0"/>
        <w:autoSpaceDN w:val="0"/>
        <w:spacing w:before="108"/>
        <w:contextualSpacing w:val="0"/>
        <w:rPr>
          <w:b/>
          <w:bCs/>
        </w:rPr>
      </w:pPr>
      <w:r w:rsidRPr="00496574">
        <w:rPr>
          <w:b/>
          <w:bCs/>
        </w:rPr>
        <w:t>qualitative</w:t>
      </w:r>
      <w:r w:rsidRPr="00496574">
        <w:rPr>
          <w:b/>
          <w:bCs/>
          <w:spacing w:val="-5"/>
        </w:rPr>
        <w:t xml:space="preserve"> </w:t>
      </w:r>
      <w:r w:rsidRPr="00496574">
        <w:rPr>
          <w:b/>
          <w:bCs/>
          <w:spacing w:val="-2"/>
        </w:rPr>
        <w:t>graphs</w:t>
      </w:r>
    </w:p>
    <w:p w14:paraId="05A64822" w14:textId="77777777" w:rsidR="00213FC6" w:rsidRPr="00496574" w:rsidRDefault="00213FC6" w:rsidP="00213FC6">
      <w:pPr>
        <w:pStyle w:val="ListParagraph"/>
        <w:widowControl w:val="0"/>
        <w:numPr>
          <w:ilvl w:val="1"/>
          <w:numId w:val="15"/>
        </w:numPr>
        <w:tabs>
          <w:tab w:val="left" w:pos="861"/>
        </w:tabs>
        <w:autoSpaceDE w:val="0"/>
        <w:autoSpaceDN w:val="0"/>
        <w:spacing w:before="246"/>
        <w:contextualSpacing w:val="0"/>
        <w:rPr>
          <w:b/>
          <w:bCs/>
        </w:rPr>
      </w:pPr>
      <w:r w:rsidRPr="00496574">
        <w:rPr>
          <w:b/>
          <w:bCs/>
        </w:rPr>
        <w:t>information</w:t>
      </w:r>
      <w:r w:rsidRPr="00496574">
        <w:rPr>
          <w:b/>
          <w:bCs/>
          <w:spacing w:val="-6"/>
        </w:rPr>
        <w:t xml:space="preserve"> </w:t>
      </w:r>
      <w:r w:rsidRPr="00496574">
        <w:rPr>
          <w:b/>
          <w:bCs/>
        </w:rPr>
        <w:t>that</w:t>
      </w:r>
      <w:r w:rsidRPr="00496574">
        <w:rPr>
          <w:b/>
          <w:bCs/>
          <w:spacing w:val="-3"/>
        </w:rPr>
        <w:t xml:space="preserve"> </w:t>
      </w:r>
      <w:r w:rsidRPr="00496574">
        <w:rPr>
          <w:b/>
          <w:bCs/>
        </w:rPr>
        <w:t>has</w:t>
      </w:r>
      <w:r w:rsidRPr="00496574">
        <w:rPr>
          <w:b/>
          <w:bCs/>
          <w:spacing w:val="-3"/>
        </w:rPr>
        <w:t xml:space="preserve"> </w:t>
      </w:r>
      <w:r w:rsidRPr="00496574">
        <w:rPr>
          <w:b/>
          <w:bCs/>
        </w:rPr>
        <w:t>been</w:t>
      </w:r>
      <w:r w:rsidRPr="00496574">
        <w:rPr>
          <w:b/>
          <w:bCs/>
          <w:spacing w:val="-5"/>
        </w:rPr>
        <w:t xml:space="preserve"> </w:t>
      </w:r>
      <w:r w:rsidRPr="00496574">
        <w:rPr>
          <w:b/>
          <w:bCs/>
        </w:rPr>
        <w:t>manipulated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to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disguise</w:t>
      </w:r>
      <w:r w:rsidRPr="00496574">
        <w:rPr>
          <w:b/>
          <w:bCs/>
          <w:spacing w:val="-3"/>
        </w:rPr>
        <w:t xml:space="preserve"> </w:t>
      </w:r>
      <w:r w:rsidRPr="00496574">
        <w:rPr>
          <w:b/>
          <w:bCs/>
        </w:rPr>
        <w:t>the</w:t>
      </w:r>
      <w:r w:rsidRPr="00496574">
        <w:rPr>
          <w:b/>
          <w:bCs/>
          <w:spacing w:val="-3"/>
        </w:rPr>
        <w:t xml:space="preserve"> </w:t>
      </w:r>
      <w:r w:rsidRPr="00496574">
        <w:rPr>
          <w:b/>
          <w:bCs/>
          <w:spacing w:val="-2"/>
        </w:rPr>
        <w:t>situation</w:t>
      </w:r>
    </w:p>
    <w:p w14:paraId="5729F9BF" w14:textId="77777777" w:rsidR="00213FC6" w:rsidRPr="00496574" w:rsidRDefault="00213FC6" w:rsidP="00213FC6">
      <w:pPr>
        <w:pStyle w:val="ListParagraph"/>
        <w:widowControl w:val="0"/>
        <w:numPr>
          <w:ilvl w:val="1"/>
          <w:numId w:val="15"/>
        </w:numPr>
        <w:tabs>
          <w:tab w:val="left" w:pos="861"/>
        </w:tabs>
        <w:autoSpaceDE w:val="0"/>
        <w:autoSpaceDN w:val="0"/>
        <w:spacing w:before="246"/>
        <w:contextualSpacing w:val="0"/>
        <w:rPr>
          <w:b/>
          <w:bCs/>
        </w:rPr>
      </w:pPr>
      <w:r w:rsidRPr="00496574">
        <w:rPr>
          <w:b/>
          <w:bCs/>
          <w:spacing w:val="-2"/>
        </w:rPr>
        <w:t>histograms</w:t>
      </w:r>
    </w:p>
    <w:p w14:paraId="005EF37A" w14:textId="77777777" w:rsidR="00213FC6" w:rsidRPr="00496574" w:rsidRDefault="00213FC6" w:rsidP="00213FC6">
      <w:pPr>
        <w:pStyle w:val="ListParagraph"/>
        <w:widowControl w:val="0"/>
        <w:numPr>
          <w:ilvl w:val="1"/>
          <w:numId w:val="15"/>
        </w:numPr>
        <w:tabs>
          <w:tab w:val="left" w:pos="861"/>
        </w:tabs>
        <w:autoSpaceDE w:val="0"/>
        <w:autoSpaceDN w:val="0"/>
        <w:spacing w:before="243" w:line="290" w:lineRule="auto"/>
        <w:ind w:right="1573"/>
        <w:contextualSpacing w:val="0"/>
        <w:rPr>
          <w:b/>
          <w:bCs/>
        </w:rPr>
      </w:pPr>
      <w:r w:rsidRPr="00496574">
        <w:rPr>
          <w:b/>
          <w:bCs/>
        </w:rPr>
        <w:t>graphs</w:t>
      </w:r>
      <w:r w:rsidRPr="00496574">
        <w:rPr>
          <w:b/>
          <w:bCs/>
          <w:spacing w:val="-6"/>
        </w:rPr>
        <w:t xml:space="preserve"> </w:t>
      </w:r>
      <w:r w:rsidRPr="00496574">
        <w:rPr>
          <w:b/>
          <w:bCs/>
        </w:rPr>
        <w:t>showing</w:t>
      </w:r>
      <w:r w:rsidRPr="00496574">
        <w:rPr>
          <w:b/>
          <w:bCs/>
          <w:spacing w:val="-7"/>
        </w:rPr>
        <w:t xml:space="preserve"> </w:t>
      </w:r>
      <w:r w:rsidRPr="00496574">
        <w:rPr>
          <w:b/>
          <w:bCs/>
        </w:rPr>
        <w:t>concepts/relationships</w:t>
      </w:r>
      <w:r w:rsidRPr="00496574">
        <w:rPr>
          <w:b/>
          <w:bCs/>
          <w:spacing w:val="-8"/>
        </w:rPr>
        <w:t xml:space="preserve"> </w:t>
      </w:r>
      <w:r w:rsidRPr="00496574">
        <w:rPr>
          <w:b/>
          <w:bCs/>
        </w:rPr>
        <w:t>such</w:t>
      </w:r>
      <w:r w:rsidRPr="00496574">
        <w:rPr>
          <w:b/>
          <w:bCs/>
          <w:spacing w:val="-9"/>
        </w:rPr>
        <w:t xml:space="preserve"> </w:t>
      </w:r>
      <w:r w:rsidRPr="00496574">
        <w:rPr>
          <w:b/>
          <w:bCs/>
        </w:rPr>
        <w:t>as</w:t>
      </w:r>
      <w:r w:rsidRPr="00496574">
        <w:rPr>
          <w:b/>
          <w:bCs/>
          <w:spacing w:val="-6"/>
        </w:rPr>
        <w:t xml:space="preserve"> </w:t>
      </w:r>
      <w:r w:rsidRPr="00496574">
        <w:rPr>
          <w:b/>
          <w:bCs/>
        </w:rPr>
        <w:t>cumulative</w:t>
      </w:r>
      <w:r w:rsidRPr="00496574">
        <w:rPr>
          <w:b/>
          <w:bCs/>
          <w:spacing w:val="-8"/>
        </w:rPr>
        <w:t xml:space="preserve"> </w:t>
      </w:r>
      <w:r w:rsidRPr="00496574">
        <w:rPr>
          <w:b/>
          <w:bCs/>
        </w:rPr>
        <w:t>frequency or complex variables</w:t>
      </w:r>
    </w:p>
    <w:p w14:paraId="55AF2FB0" w14:textId="77777777" w:rsidR="00213FC6" w:rsidRPr="00496574" w:rsidRDefault="00213FC6" w:rsidP="00213FC6">
      <w:pPr>
        <w:pStyle w:val="ListParagraph"/>
        <w:widowControl w:val="0"/>
        <w:numPr>
          <w:ilvl w:val="1"/>
          <w:numId w:val="15"/>
        </w:numPr>
        <w:tabs>
          <w:tab w:val="left" w:pos="861"/>
        </w:tabs>
        <w:autoSpaceDE w:val="0"/>
        <w:autoSpaceDN w:val="0"/>
        <w:spacing w:before="177"/>
        <w:contextualSpacing w:val="0"/>
        <w:rPr>
          <w:b/>
          <w:bCs/>
        </w:rPr>
      </w:pPr>
      <w:r w:rsidRPr="00496574">
        <w:rPr>
          <w:b/>
          <w:bCs/>
        </w:rPr>
        <w:t>graphs</w:t>
      </w:r>
      <w:r w:rsidRPr="00496574">
        <w:rPr>
          <w:b/>
          <w:bCs/>
          <w:spacing w:val="-8"/>
        </w:rPr>
        <w:t xml:space="preserve"> </w:t>
      </w:r>
      <w:r w:rsidRPr="00496574">
        <w:rPr>
          <w:b/>
          <w:bCs/>
        </w:rPr>
        <w:t>requiring</w:t>
      </w:r>
      <w:r w:rsidRPr="00496574">
        <w:rPr>
          <w:b/>
          <w:bCs/>
          <w:spacing w:val="-5"/>
        </w:rPr>
        <w:t xml:space="preserve"> </w:t>
      </w:r>
      <w:r w:rsidRPr="00496574">
        <w:rPr>
          <w:b/>
          <w:bCs/>
        </w:rPr>
        <w:t>considerable</w:t>
      </w:r>
      <w:r w:rsidRPr="00496574">
        <w:rPr>
          <w:b/>
          <w:bCs/>
          <w:spacing w:val="-5"/>
        </w:rPr>
        <w:t xml:space="preserve"> </w:t>
      </w:r>
      <w:r w:rsidRPr="00496574">
        <w:rPr>
          <w:b/>
          <w:bCs/>
        </w:rPr>
        <w:t>interpolation</w:t>
      </w:r>
      <w:r w:rsidRPr="00496574">
        <w:rPr>
          <w:b/>
          <w:bCs/>
          <w:spacing w:val="-5"/>
        </w:rPr>
        <w:t xml:space="preserve"> </w:t>
      </w:r>
      <w:r w:rsidRPr="00496574">
        <w:rPr>
          <w:b/>
          <w:bCs/>
        </w:rPr>
        <w:t>and</w:t>
      </w:r>
      <w:r w:rsidRPr="00496574">
        <w:rPr>
          <w:b/>
          <w:bCs/>
          <w:spacing w:val="-5"/>
        </w:rPr>
        <w:t xml:space="preserve"> </w:t>
      </w:r>
      <w:r w:rsidRPr="00496574">
        <w:rPr>
          <w:b/>
          <w:bCs/>
          <w:spacing w:val="-2"/>
        </w:rPr>
        <w:t>extrapolation</w:t>
      </w:r>
    </w:p>
    <w:p w14:paraId="3CC55EC3" w14:textId="77777777" w:rsidR="00213FC6" w:rsidRPr="00496574" w:rsidRDefault="00213FC6" w:rsidP="00213FC6">
      <w:pPr>
        <w:pStyle w:val="BodyText"/>
        <w:spacing w:before="268"/>
        <w:ind w:left="378"/>
        <w:rPr>
          <w:b/>
          <w:bCs/>
        </w:rPr>
      </w:pPr>
    </w:p>
    <w:p w14:paraId="7AD12F4F" w14:textId="77777777" w:rsidR="00213FC6" w:rsidRPr="00496574" w:rsidRDefault="00213FC6" w:rsidP="00213FC6">
      <w:pPr>
        <w:pStyle w:val="ListParagraph"/>
        <w:widowControl w:val="0"/>
        <w:numPr>
          <w:ilvl w:val="0"/>
          <w:numId w:val="16"/>
        </w:numPr>
        <w:tabs>
          <w:tab w:val="left" w:pos="477"/>
          <w:tab w:val="left" w:pos="479"/>
        </w:tabs>
        <w:autoSpaceDE w:val="0"/>
        <w:autoSpaceDN w:val="0"/>
        <w:spacing w:before="0" w:line="290" w:lineRule="auto"/>
        <w:ind w:right="1603"/>
        <w:contextualSpacing w:val="0"/>
        <w:rPr>
          <w:b/>
          <w:bCs/>
        </w:rPr>
      </w:pPr>
      <w:r w:rsidRPr="00496574">
        <w:rPr>
          <w:b/>
          <w:bCs/>
        </w:rPr>
        <w:t>identify</w:t>
      </w:r>
      <w:r w:rsidRPr="00496574">
        <w:rPr>
          <w:b/>
          <w:bCs/>
          <w:spacing w:val="-6"/>
        </w:rPr>
        <w:t xml:space="preserve"> </w:t>
      </w:r>
      <w:r w:rsidRPr="00496574">
        <w:rPr>
          <w:b/>
          <w:bCs/>
        </w:rPr>
        <w:t>significant</w:t>
      </w:r>
      <w:r w:rsidRPr="00496574">
        <w:rPr>
          <w:b/>
          <w:bCs/>
          <w:spacing w:val="-6"/>
        </w:rPr>
        <w:t xml:space="preserve"> </w:t>
      </w:r>
      <w:r w:rsidRPr="00496574">
        <w:rPr>
          <w:b/>
          <w:bCs/>
        </w:rPr>
        <w:t>features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in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graphical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information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and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interpret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these</w:t>
      </w:r>
      <w:r w:rsidRPr="00496574">
        <w:rPr>
          <w:b/>
          <w:bCs/>
          <w:spacing w:val="-4"/>
        </w:rPr>
        <w:t xml:space="preserve"> </w:t>
      </w:r>
      <w:r w:rsidRPr="00496574">
        <w:rPr>
          <w:b/>
          <w:bCs/>
        </w:rPr>
        <w:t>in relation to the underlying variables, for example:</w:t>
      </w:r>
    </w:p>
    <w:p w14:paraId="4610ED0C" w14:textId="77777777" w:rsidR="00213FC6" w:rsidRPr="00496574" w:rsidRDefault="00213FC6" w:rsidP="00406499">
      <w:pPr>
        <w:pStyle w:val="ListParagraph"/>
        <w:widowControl w:val="0"/>
        <w:numPr>
          <w:ilvl w:val="1"/>
          <w:numId w:val="17"/>
        </w:numPr>
        <w:tabs>
          <w:tab w:val="left" w:pos="861"/>
        </w:tabs>
        <w:autoSpaceDE w:val="0"/>
        <w:autoSpaceDN w:val="0"/>
        <w:spacing w:before="107"/>
        <w:contextualSpacing w:val="0"/>
        <w:rPr>
          <w:b/>
          <w:bCs/>
        </w:rPr>
      </w:pPr>
      <w:r w:rsidRPr="00496574">
        <w:rPr>
          <w:b/>
          <w:bCs/>
          <w:spacing w:val="-2"/>
        </w:rPr>
        <w:t>patterns</w:t>
      </w:r>
    </w:p>
    <w:p w14:paraId="1262CF3C" w14:textId="77777777" w:rsidR="00213FC6" w:rsidRPr="00496574" w:rsidRDefault="00213FC6" w:rsidP="00406499">
      <w:pPr>
        <w:pStyle w:val="ListParagraph"/>
        <w:widowControl w:val="0"/>
        <w:numPr>
          <w:ilvl w:val="1"/>
          <w:numId w:val="17"/>
        </w:numPr>
        <w:tabs>
          <w:tab w:val="left" w:pos="861"/>
        </w:tabs>
        <w:autoSpaceDE w:val="0"/>
        <w:autoSpaceDN w:val="0"/>
        <w:spacing w:before="246"/>
        <w:contextualSpacing w:val="0"/>
        <w:rPr>
          <w:b/>
          <w:bCs/>
        </w:rPr>
      </w:pPr>
      <w:r w:rsidRPr="00496574">
        <w:rPr>
          <w:b/>
          <w:bCs/>
          <w:spacing w:val="-2"/>
        </w:rPr>
        <w:t>scatter</w:t>
      </w:r>
    </w:p>
    <w:p w14:paraId="73B4FD85" w14:textId="77777777" w:rsidR="00213FC6" w:rsidRPr="00496574" w:rsidRDefault="00213FC6" w:rsidP="00406499">
      <w:pPr>
        <w:pStyle w:val="ListParagraph"/>
        <w:widowControl w:val="0"/>
        <w:numPr>
          <w:ilvl w:val="1"/>
          <w:numId w:val="17"/>
        </w:numPr>
        <w:tabs>
          <w:tab w:val="left" w:pos="861"/>
        </w:tabs>
        <w:autoSpaceDE w:val="0"/>
        <w:autoSpaceDN w:val="0"/>
        <w:spacing w:before="246"/>
        <w:contextualSpacing w:val="0"/>
        <w:rPr>
          <w:b/>
          <w:bCs/>
        </w:rPr>
      </w:pPr>
      <w:r w:rsidRPr="00496574">
        <w:rPr>
          <w:b/>
          <w:bCs/>
          <w:spacing w:val="-2"/>
        </w:rPr>
        <w:t>discontinuities</w:t>
      </w:r>
    </w:p>
    <w:p w14:paraId="016ED786" w14:textId="77777777" w:rsidR="00213FC6" w:rsidRPr="00496574" w:rsidRDefault="00213FC6" w:rsidP="00406499">
      <w:pPr>
        <w:pStyle w:val="ListParagraph"/>
        <w:widowControl w:val="0"/>
        <w:numPr>
          <w:ilvl w:val="1"/>
          <w:numId w:val="17"/>
        </w:numPr>
        <w:tabs>
          <w:tab w:val="left" w:pos="861"/>
        </w:tabs>
        <w:autoSpaceDE w:val="0"/>
        <w:autoSpaceDN w:val="0"/>
        <w:spacing w:before="232"/>
        <w:contextualSpacing w:val="0"/>
        <w:rPr>
          <w:b/>
          <w:bCs/>
        </w:rPr>
      </w:pPr>
      <w:r w:rsidRPr="00496574">
        <w:rPr>
          <w:b/>
          <w:bCs/>
        </w:rPr>
        <w:t>rates</w:t>
      </w:r>
      <w:r w:rsidRPr="00496574">
        <w:rPr>
          <w:b/>
          <w:bCs/>
          <w:spacing w:val="-2"/>
        </w:rPr>
        <w:t xml:space="preserve"> </w:t>
      </w:r>
      <w:r w:rsidRPr="00496574">
        <w:rPr>
          <w:b/>
          <w:bCs/>
        </w:rPr>
        <w:t>of</w:t>
      </w:r>
      <w:r w:rsidRPr="00496574">
        <w:rPr>
          <w:b/>
          <w:bCs/>
          <w:spacing w:val="-1"/>
        </w:rPr>
        <w:t xml:space="preserve"> </w:t>
      </w:r>
      <w:r w:rsidRPr="00496574">
        <w:rPr>
          <w:b/>
          <w:bCs/>
          <w:spacing w:val="-2"/>
        </w:rPr>
        <w:t>change</w:t>
      </w:r>
    </w:p>
    <w:p w14:paraId="6A845B7D" w14:textId="77777777" w:rsidR="001D1B19" w:rsidRDefault="001D1B19" w:rsidP="008B56E3">
      <w:pPr>
        <w:pStyle w:val="ListParagraph"/>
        <w:spacing w:before="0" w:after="160" w:line="259" w:lineRule="auto"/>
        <w:ind w:left="722"/>
        <w:rPr>
          <w:b/>
          <w:bCs/>
        </w:rPr>
      </w:pPr>
    </w:p>
    <w:p w14:paraId="488E2D44" w14:textId="6A62C74A" w:rsidR="004604EB" w:rsidRPr="001D1B19" w:rsidRDefault="004604EB" w:rsidP="008B56E3">
      <w:pPr>
        <w:pStyle w:val="ListParagraph"/>
        <w:spacing w:before="0" w:after="160" w:line="259" w:lineRule="auto"/>
        <w:ind w:left="722"/>
        <w:rPr>
          <w:b/>
          <w:bCs/>
          <w:sz w:val="28"/>
          <w:szCs w:val="28"/>
        </w:rPr>
      </w:pPr>
      <w:r w:rsidRPr="001D1B19">
        <w:rPr>
          <w:b/>
          <w:bCs/>
          <w:sz w:val="28"/>
          <w:szCs w:val="28"/>
        </w:rPr>
        <w:t xml:space="preserve">Task </w:t>
      </w:r>
      <w:r w:rsidR="000D55AC" w:rsidRPr="001D1B19">
        <w:rPr>
          <w:b/>
          <w:bCs/>
          <w:sz w:val="28"/>
          <w:szCs w:val="28"/>
        </w:rPr>
        <w:t>3</w:t>
      </w:r>
      <w:r w:rsidRPr="001D1B19">
        <w:rPr>
          <w:b/>
          <w:bCs/>
          <w:sz w:val="28"/>
          <w:szCs w:val="28"/>
        </w:rPr>
        <w:t xml:space="preserve"> – Use graphical format to </w:t>
      </w:r>
      <w:r w:rsidR="008B56E3" w:rsidRPr="001D1B19">
        <w:rPr>
          <w:b/>
          <w:bCs/>
          <w:sz w:val="28"/>
          <w:szCs w:val="28"/>
        </w:rPr>
        <w:t>communicate</w:t>
      </w:r>
      <w:r w:rsidRPr="001D1B19">
        <w:rPr>
          <w:b/>
          <w:bCs/>
          <w:sz w:val="28"/>
          <w:szCs w:val="28"/>
        </w:rPr>
        <w:t xml:space="preserve"> information.</w:t>
      </w:r>
    </w:p>
    <w:p w14:paraId="5789C890" w14:textId="77777777" w:rsidR="008B56E3" w:rsidRPr="00A91DB8" w:rsidRDefault="008B56E3" w:rsidP="008B56E3">
      <w:pPr>
        <w:pStyle w:val="ListParagraph"/>
        <w:spacing w:before="0" w:after="160" w:line="259" w:lineRule="auto"/>
        <w:ind w:left="722"/>
        <w:rPr>
          <w:b/>
          <w:bCs/>
          <w:sz w:val="22"/>
          <w:szCs w:val="22"/>
        </w:rPr>
      </w:pPr>
    </w:p>
    <w:p w14:paraId="526D5993" w14:textId="77777777" w:rsidR="00A91DB8" w:rsidRPr="00A91DB8" w:rsidRDefault="00A91DB8" w:rsidP="00A91DB8">
      <w:pPr>
        <w:pStyle w:val="NoSpacing"/>
        <w:ind w:left="720"/>
        <w:rPr>
          <w:sz w:val="24"/>
          <w:szCs w:val="24"/>
        </w:rPr>
      </w:pPr>
      <w:r w:rsidRPr="00A91DB8">
        <w:rPr>
          <w:sz w:val="24"/>
          <w:szCs w:val="24"/>
        </w:rPr>
        <w:t>You are required to carry out an activity in communicating information using</w:t>
      </w:r>
    </w:p>
    <w:p w14:paraId="443C5C99" w14:textId="536F49D8" w:rsidR="00A91DB8" w:rsidRDefault="00A91DB8" w:rsidP="00A91DB8">
      <w:pPr>
        <w:pStyle w:val="NoSpacing"/>
        <w:ind w:left="720"/>
        <w:rPr>
          <w:sz w:val="24"/>
          <w:szCs w:val="24"/>
        </w:rPr>
      </w:pPr>
      <w:r w:rsidRPr="00A91DB8">
        <w:rPr>
          <w:sz w:val="24"/>
          <w:szCs w:val="24"/>
        </w:rPr>
        <w:t>graphical forms.</w:t>
      </w:r>
      <w:r w:rsidRPr="00A91DB8">
        <w:rPr>
          <w:sz w:val="24"/>
          <w:szCs w:val="24"/>
        </w:rPr>
        <w:t xml:space="preserve"> </w:t>
      </w:r>
      <w:r w:rsidRPr="00A91DB8">
        <w:rPr>
          <w:sz w:val="24"/>
          <w:szCs w:val="24"/>
        </w:rPr>
        <w:t xml:space="preserve">You will need to </w:t>
      </w:r>
      <w:r w:rsidR="00A76CD6">
        <w:rPr>
          <w:sz w:val="24"/>
          <w:szCs w:val="24"/>
        </w:rPr>
        <w:t>identify</w:t>
      </w:r>
      <w:r w:rsidRPr="00A91DB8">
        <w:rPr>
          <w:sz w:val="24"/>
          <w:szCs w:val="24"/>
        </w:rPr>
        <w:t xml:space="preserve"> a problem you have in the </w:t>
      </w:r>
      <w:r w:rsidRPr="007C6B7F">
        <w:rPr>
          <w:b/>
          <w:bCs/>
          <w:sz w:val="24"/>
          <w:szCs w:val="24"/>
        </w:rPr>
        <w:t>workplace</w:t>
      </w:r>
      <w:r w:rsidRPr="00A91DB8">
        <w:rPr>
          <w:sz w:val="24"/>
          <w:szCs w:val="24"/>
        </w:rPr>
        <w:t xml:space="preserve"> that may be suitable. </w:t>
      </w:r>
    </w:p>
    <w:p w14:paraId="107A6AF1" w14:textId="77777777" w:rsidR="00A91DB8" w:rsidRDefault="00A91DB8" w:rsidP="00A91DB8">
      <w:pPr>
        <w:pStyle w:val="NoSpacing"/>
        <w:ind w:left="720"/>
        <w:rPr>
          <w:sz w:val="24"/>
          <w:szCs w:val="24"/>
        </w:rPr>
      </w:pPr>
    </w:p>
    <w:p w14:paraId="6D7237CE" w14:textId="5AB94434" w:rsidR="00A91DB8" w:rsidRPr="00A91DB8" w:rsidRDefault="00A91DB8" w:rsidP="00A91DB8">
      <w:pPr>
        <w:pStyle w:val="NoSpacing"/>
        <w:ind w:left="720"/>
        <w:rPr>
          <w:sz w:val="24"/>
          <w:szCs w:val="24"/>
        </w:rPr>
      </w:pPr>
      <w:r w:rsidRPr="00A91DB8">
        <w:rPr>
          <w:sz w:val="24"/>
          <w:szCs w:val="24"/>
        </w:rPr>
        <w:t xml:space="preserve">You will need to </w:t>
      </w:r>
      <w:proofErr w:type="gramStart"/>
      <w:r w:rsidRPr="00A91DB8">
        <w:rPr>
          <w:sz w:val="24"/>
          <w:szCs w:val="24"/>
        </w:rPr>
        <w:t>carry out</w:t>
      </w:r>
      <w:proofErr w:type="gramEnd"/>
      <w:r w:rsidRPr="00A91DB8">
        <w:rPr>
          <w:sz w:val="24"/>
          <w:szCs w:val="24"/>
        </w:rPr>
        <w:t xml:space="preserve"> the following steps:</w:t>
      </w:r>
    </w:p>
    <w:p w14:paraId="51D3C31C" w14:textId="77777777" w:rsidR="00A91DB8" w:rsidRPr="00A91DB8" w:rsidRDefault="00A91DB8" w:rsidP="00A91DB8">
      <w:pPr>
        <w:spacing w:before="0" w:after="160" w:line="259" w:lineRule="auto"/>
        <w:ind w:left="857"/>
      </w:pPr>
    </w:p>
    <w:p w14:paraId="784E3826" w14:textId="2035EC09" w:rsidR="00A91DB8" w:rsidRPr="00A91DB8" w:rsidRDefault="00A91DB8" w:rsidP="00361DC1">
      <w:pPr>
        <w:pStyle w:val="ListParagraph"/>
        <w:numPr>
          <w:ilvl w:val="0"/>
          <w:numId w:val="19"/>
        </w:numPr>
        <w:spacing w:before="0" w:after="160" w:line="259" w:lineRule="auto"/>
      </w:pPr>
      <w:r w:rsidRPr="00A91DB8">
        <w:t>Create a clear description of the activity.</w:t>
      </w:r>
    </w:p>
    <w:p w14:paraId="51F513DB" w14:textId="3230DDF9" w:rsidR="00A91DB8" w:rsidRPr="00A91DB8" w:rsidRDefault="00A91DB8" w:rsidP="00361DC1">
      <w:pPr>
        <w:pStyle w:val="ListParagraph"/>
        <w:numPr>
          <w:ilvl w:val="0"/>
          <w:numId w:val="19"/>
        </w:numPr>
        <w:spacing w:before="0" w:after="160" w:line="259" w:lineRule="auto"/>
      </w:pPr>
      <w:r w:rsidRPr="00A91DB8">
        <w:t>Carry out any preparatory numerical work.</w:t>
      </w:r>
    </w:p>
    <w:p w14:paraId="42079D43" w14:textId="4D7B77A0" w:rsidR="00A91DB8" w:rsidRDefault="00A91DB8" w:rsidP="00361DC1">
      <w:pPr>
        <w:pStyle w:val="ListParagraph"/>
        <w:numPr>
          <w:ilvl w:val="0"/>
          <w:numId w:val="19"/>
        </w:numPr>
        <w:spacing w:before="0" w:after="160" w:line="259" w:lineRule="auto"/>
      </w:pPr>
      <w:r w:rsidRPr="00A91DB8">
        <w:t>Create the graphical form(s).</w:t>
      </w:r>
    </w:p>
    <w:p w14:paraId="24B23397" w14:textId="0AAEA1BC" w:rsidR="005C3110" w:rsidRPr="00A91DB8" w:rsidRDefault="00A91DB8" w:rsidP="00DA46AE">
      <w:pPr>
        <w:spacing w:before="0" w:after="160" w:line="259" w:lineRule="auto"/>
        <w:ind w:firstLine="720"/>
      </w:pPr>
      <w:r w:rsidRPr="00A91DB8">
        <w:t xml:space="preserve">Attach all documentation for the task to this </w:t>
      </w:r>
      <w:r w:rsidR="00123E31">
        <w:t>document</w:t>
      </w:r>
    </w:p>
    <w:p w14:paraId="2242DA31" w14:textId="77777777" w:rsidR="005C3110" w:rsidRPr="00A91DB8" w:rsidRDefault="005C3110" w:rsidP="000217FA">
      <w:pPr>
        <w:spacing w:before="0" w:after="160" w:line="259" w:lineRule="auto"/>
        <w:rPr>
          <w:sz w:val="22"/>
          <w:szCs w:val="22"/>
        </w:rPr>
      </w:pPr>
    </w:p>
    <w:p w14:paraId="3F35FA9B" w14:textId="18E0F83A" w:rsidR="00802B97" w:rsidRDefault="00802B97" w:rsidP="001170AF">
      <w:pPr>
        <w:ind w:left="720"/>
      </w:pPr>
      <w:r w:rsidRPr="00802B97">
        <w:t>Selected and created</w:t>
      </w:r>
      <w:r>
        <w:t xml:space="preserve"> </w:t>
      </w:r>
      <w:r w:rsidRPr="00802B97">
        <w:t>a suitable format to</w:t>
      </w:r>
      <w:r>
        <w:t xml:space="preserve"> </w:t>
      </w:r>
      <w:r w:rsidRPr="00802B97">
        <w:t>communicate</w:t>
      </w:r>
      <w:r>
        <w:t xml:space="preserve"> </w:t>
      </w:r>
      <w:r w:rsidRPr="00802B97">
        <w:t>information using</w:t>
      </w:r>
      <w:r>
        <w:t xml:space="preserve"> </w:t>
      </w:r>
      <w:r w:rsidRPr="00123E31">
        <w:rPr>
          <w:b/>
          <w:bCs/>
        </w:rPr>
        <w:t>ONE</w:t>
      </w:r>
      <w:r w:rsidRPr="00802B97">
        <w:t xml:space="preserve"> of the options</w:t>
      </w:r>
      <w:r>
        <w:t xml:space="preserve"> </w:t>
      </w:r>
      <w:r w:rsidRPr="00802B97">
        <w:t>listed below:</w:t>
      </w:r>
    </w:p>
    <w:p w14:paraId="3F584BC0" w14:textId="77777777" w:rsidR="00123E31" w:rsidRPr="00802B97" w:rsidRDefault="00123E31" w:rsidP="00802B97">
      <w:pPr>
        <w:ind w:left="857"/>
      </w:pPr>
    </w:p>
    <w:p w14:paraId="14DBE0E8" w14:textId="0224F1C5" w:rsidR="00802B97" w:rsidRPr="00802B97" w:rsidRDefault="00361DC1" w:rsidP="00361DC1">
      <w:pPr>
        <w:pStyle w:val="ListParagraph"/>
        <w:numPr>
          <w:ilvl w:val="0"/>
          <w:numId w:val="18"/>
        </w:numPr>
      </w:pPr>
      <w:r>
        <w:t xml:space="preserve"> </w:t>
      </w:r>
      <w:r w:rsidR="00802B97" w:rsidRPr="00802B97">
        <w:t>Table</w:t>
      </w:r>
    </w:p>
    <w:p w14:paraId="524FDA87" w14:textId="28167F78" w:rsidR="00802B97" w:rsidRPr="00802B97" w:rsidRDefault="00361DC1" w:rsidP="00361DC1">
      <w:pPr>
        <w:pStyle w:val="ListParagraph"/>
        <w:numPr>
          <w:ilvl w:val="0"/>
          <w:numId w:val="18"/>
        </w:numPr>
      </w:pPr>
      <w:r>
        <w:t xml:space="preserve"> </w:t>
      </w:r>
      <w:r w:rsidR="00802B97" w:rsidRPr="00802B97">
        <w:t>Line graph</w:t>
      </w:r>
    </w:p>
    <w:p w14:paraId="5C7F5A5D" w14:textId="6943D871" w:rsidR="00802B97" w:rsidRPr="00802B97" w:rsidRDefault="00802B97" w:rsidP="00361DC1">
      <w:pPr>
        <w:pStyle w:val="ListParagraph"/>
        <w:numPr>
          <w:ilvl w:val="0"/>
          <w:numId w:val="18"/>
        </w:numPr>
      </w:pPr>
      <w:r w:rsidRPr="00802B97">
        <w:t xml:space="preserve"> Bar chart</w:t>
      </w:r>
    </w:p>
    <w:p w14:paraId="1CBA7C27" w14:textId="6AD355F1" w:rsidR="00802B97" w:rsidRPr="00802B97" w:rsidRDefault="00802B97" w:rsidP="00361DC1">
      <w:pPr>
        <w:pStyle w:val="ListParagraph"/>
        <w:numPr>
          <w:ilvl w:val="0"/>
          <w:numId w:val="18"/>
        </w:numPr>
      </w:pPr>
      <w:r w:rsidRPr="00802B97">
        <w:t xml:space="preserve"> Pie chart</w:t>
      </w:r>
    </w:p>
    <w:p w14:paraId="393999E4" w14:textId="4894F829" w:rsidR="00802B97" w:rsidRPr="00802B97" w:rsidRDefault="00802B97" w:rsidP="00361DC1">
      <w:pPr>
        <w:pStyle w:val="ListParagraph"/>
        <w:numPr>
          <w:ilvl w:val="0"/>
          <w:numId w:val="18"/>
        </w:numPr>
      </w:pPr>
      <w:r w:rsidRPr="00802B97">
        <w:t xml:space="preserve"> Histogram</w:t>
      </w:r>
    </w:p>
    <w:p w14:paraId="71D1A2BB" w14:textId="16010F3E" w:rsidR="00802B97" w:rsidRPr="00802B97" w:rsidRDefault="00802B97" w:rsidP="00361DC1">
      <w:pPr>
        <w:pStyle w:val="ListParagraph"/>
        <w:numPr>
          <w:ilvl w:val="0"/>
          <w:numId w:val="18"/>
        </w:numPr>
      </w:pPr>
      <w:r w:rsidRPr="00802B97">
        <w:t xml:space="preserve"> Diagram</w:t>
      </w:r>
    </w:p>
    <w:p w14:paraId="53901188" w14:textId="41B288E7" w:rsidR="005C3110" w:rsidRPr="00802B97" w:rsidRDefault="00802B97" w:rsidP="00361DC1">
      <w:pPr>
        <w:pStyle w:val="ListParagraph"/>
        <w:numPr>
          <w:ilvl w:val="0"/>
          <w:numId w:val="18"/>
        </w:numPr>
      </w:pPr>
      <w:r w:rsidRPr="00802B97">
        <w:t xml:space="preserve"> Qualitative form</w:t>
      </w:r>
      <w:r>
        <w:t xml:space="preserve"> </w:t>
      </w:r>
      <w:r w:rsidRPr="00802B97">
        <w:t>such as a graph</w:t>
      </w:r>
      <w:r>
        <w:t xml:space="preserve"> </w:t>
      </w:r>
      <w:r w:rsidRPr="00802B97">
        <w:t>with no scale on</w:t>
      </w:r>
      <w:r>
        <w:t xml:space="preserve"> </w:t>
      </w:r>
      <w:r w:rsidRPr="00802B97">
        <w:t>the axes</w:t>
      </w:r>
    </w:p>
    <w:p w14:paraId="0E04FA02" w14:textId="75DFC2EE" w:rsidR="005C3110" w:rsidRDefault="005C3110" w:rsidP="000217FA">
      <w:pPr>
        <w:spacing w:before="0" w:after="160" w:line="259" w:lineRule="auto"/>
      </w:pPr>
    </w:p>
    <w:p w14:paraId="06A04F00" w14:textId="77777777" w:rsidR="00DA46AE" w:rsidRDefault="00DA46AE" w:rsidP="000217FA">
      <w:pPr>
        <w:spacing w:before="0" w:after="160" w:line="259" w:lineRule="auto"/>
      </w:pPr>
    </w:p>
    <w:p w14:paraId="0D5E80F3" w14:textId="0D9C45ED" w:rsidR="00450C3B" w:rsidRPr="003904C9" w:rsidRDefault="00015845" w:rsidP="00015845">
      <w:pPr>
        <w:spacing w:before="0" w:after="160" w:line="259" w:lineRule="auto"/>
        <w:ind w:firstLine="720"/>
        <w:rPr>
          <w:b/>
          <w:bCs/>
        </w:rPr>
      </w:pPr>
      <w:r w:rsidRPr="003904C9">
        <w:rPr>
          <w:b/>
          <w:bCs/>
        </w:rPr>
        <w:t>Final steps:</w:t>
      </w:r>
    </w:p>
    <w:p w14:paraId="2F6DEA50" w14:textId="058ADF15" w:rsidR="00015845" w:rsidRDefault="00015845" w:rsidP="00015845">
      <w:pPr>
        <w:spacing w:before="0" w:after="160" w:line="259" w:lineRule="auto"/>
        <w:ind w:firstLine="720"/>
      </w:pPr>
      <w:r>
        <w:t>At your next visit, d</w:t>
      </w:r>
      <w:r w:rsidRPr="00A91DB8">
        <w:t xml:space="preserve">iscuss </w:t>
      </w:r>
      <w:r w:rsidR="00B21090">
        <w:t xml:space="preserve">and share </w:t>
      </w:r>
      <w:r w:rsidRPr="00A91DB8">
        <w:t>with your assessor the details of th</w:t>
      </w:r>
      <w:r w:rsidR="00DA46AE">
        <w:t>is</w:t>
      </w:r>
      <w:r w:rsidRPr="00A91DB8">
        <w:t xml:space="preserve"> activity.</w:t>
      </w:r>
    </w:p>
    <w:p w14:paraId="09E39826" w14:textId="77777777" w:rsidR="00450C3B" w:rsidRDefault="00450C3B" w:rsidP="000217FA">
      <w:pPr>
        <w:spacing w:before="0" w:after="160" w:line="259" w:lineRule="auto"/>
      </w:pPr>
    </w:p>
    <w:p w14:paraId="5C7B3E2D" w14:textId="77777777" w:rsidR="00450C3B" w:rsidRDefault="00450C3B" w:rsidP="000217FA">
      <w:pPr>
        <w:spacing w:before="0" w:after="160" w:line="259" w:lineRule="auto"/>
      </w:pPr>
    </w:p>
    <w:p w14:paraId="3590E602" w14:textId="77777777" w:rsidR="00450C3B" w:rsidRDefault="00450C3B" w:rsidP="000217FA">
      <w:pPr>
        <w:spacing w:before="0" w:after="160" w:line="259" w:lineRule="auto"/>
      </w:pPr>
    </w:p>
    <w:p w14:paraId="12A696CA" w14:textId="77777777" w:rsidR="005C3110" w:rsidRDefault="005C3110" w:rsidP="000217FA">
      <w:pPr>
        <w:spacing w:before="0" w:after="160" w:line="259" w:lineRule="auto"/>
      </w:pPr>
    </w:p>
    <w:p w14:paraId="65772F5A" w14:textId="77777777" w:rsidR="005C3110" w:rsidRDefault="005C3110" w:rsidP="000217FA">
      <w:pPr>
        <w:spacing w:before="0" w:after="160" w:line="259" w:lineRule="auto"/>
      </w:pPr>
    </w:p>
    <w:p w14:paraId="183BA1BC" w14:textId="2388ADB8" w:rsidR="005C3110" w:rsidRDefault="005C3110" w:rsidP="000217FA">
      <w:pPr>
        <w:spacing w:before="0" w:after="160" w:line="259" w:lineRule="auto"/>
      </w:pPr>
    </w:p>
    <w:p w14:paraId="369AE04A" w14:textId="77777777" w:rsidR="005C3110" w:rsidRDefault="005C3110" w:rsidP="000217FA">
      <w:pPr>
        <w:spacing w:before="0" w:after="160" w:line="259" w:lineRule="auto"/>
      </w:pPr>
    </w:p>
    <w:p w14:paraId="4C3530FB" w14:textId="43E6CD4F" w:rsidR="00FC6590" w:rsidRPr="00E91C76" w:rsidRDefault="00FC6590" w:rsidP="00E91C76">
      <w:pPr>
        <w:rPr>
          <w:rFonts w:eastAsia="Calibri" w:cs="Segoe UI"/>
          <w:bCs/>
          <w:kern w:val="0"/>
          <w14:ligatures w14:val="none"/>
        </w:rPr>
      </w:pPr>
    </w:p>
    <w:p w14:paraId="1A5AD624" w14:textId="77777777" w:rsidR="005C3110" w:rsidRDefault="005C3110" w:rsidP="000217FA">
      <w:pPr>
        <w:spacing w:before="0" w:after="160" w:line="259" w:lineRule="auto"/>
      </w:pPr>
    </w:p>
    <w:p w14:paraId="0D32C4A3" w14:textId="77777777" w:rsidR="005C3110" w:rsidRDefault="005C3110" w:rsidP="000217FA">
      <w:pPr>
        <w:spacing w:before="0" w:after="160" w:line="259" w:lineRule="auto"/>
      </w:pPr>
    </w:p>
    <w:p w14:paraId="10F07993" w14:textId="22127F2F" w:rsidR="005C3110" w:rsidRDefault="002917F9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09088" behindDoc="0" locked="0" layoutInCell="1" allowOverlap="1" wp14:anchorId="2AEBE3EB" wp14:editId="1FA63D3D">
            <wp:simplePos x="0" y="0"/>
            <wp:positionH relativeFrom="page">
              <wp:posOffset>0</wp:posOffset>
            </wp:positionH>
            <wp:positionV relativeFrom="paragraph">
              <wp:posOffset>-1071880</wp:posOffset>
            </wp:positionV>
            <wp:extent cx="7559675" cy="10678160"/>
            <wp:effectExtent l="0" t="0" r="3175" b="8890"/>
            <wp:wrapNone/>
            <wp:docPr id="1598938407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8407" name="Picture 2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7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0879D" w14:textId="50F3550C" w:rsidR="00175BFD" w:rsidRPr="00175BFD" w:rsidRDefault="00175BFD" w:rsidP="000217FA">
      <w:pPr>
        <w:spacing w:before="0" w:after="160" w:line="259" w:lineRule="auto"/>
      </w:pPr>
    </w:p>
    <w:sectPr w:rsidR="00175BFD" w:rsidRPr="00175BFD" w:rsidSect="007A21C0">
      <w:headerReference w:type="default" r:id="rId16"/>
      <w:headerReference w:type="first" r:id="rId17"/>
      <w:footerReference w:type="first" r:id="rId18"/>
      <w:pgSz w:w="11906" w:h="16838"/>
      <w:pgMar w:top="1701" w:right="851" w:bottom="851" w:left="851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B8D78" w14:textId="77777777" w:rsidR="00067040" w:rsidRDefault="00067040" w:rsidP="007F513E">
      <w:r>
        <w:separator/>
      </w:r>
    </w:p>
  </w:endnote>
  <w:endnote w:type="continuationSeparator" w:id="0">
    <w:p w14:paraId="7F065941" w14:textId="77777777" w:rsidR="00067040" w:rsidRDefault="00067040" w:rsidP="007F5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Figtree Extra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Figtree Medium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Montserrat Light">
    <w:altName w:val="Courier New"/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BB066" w14:textId="6C8D63AA" w:rsidR="009D3007" w:rsidRPr="00AF2D48" w:rsidRDefault="00E46CAE" w:rsidP="00C82ADE">
    <w:pPr>
      <w:pStyle w:val="Footer"/>
      <w:tabs>
        <w:tab w:val="clear" w:pos="4513"/>
        <w:tab w:val="clear" w:pos="9026"/>
        <w:tab w:val="right" w:pos="10204"/>
      </w:tabs>
      <w:rPr>
        <w:sz w:val="20"/>
        <w:szCs w:val="20"/>
      </w:rPr>
    </w:pPr>
    <w:r>
      <w:rPr>
        <w:sz w:val="20"/>
        <w:szCs w:val="20"/>
      </w:rPr>
      <w:t>Numeracy</w:t>
    </w:r>
    <w:r w:rsidR="00167275">
      <w:rPr>
        <w:sz w:val="20"/>
        <w:szCs w:val="20"/>
      </w:rPr>
      <w:t xml:space="preserve"> SCQF</w:t>
    </w:r>
    <w:r w:rsidR="003C715A">
      <w:rPr>
        <w:sz w:val="20"/>
        <w:szCs w:val="20"/>
      </w:rPr>
      <w:t>6</w:t>
    </w:r>
    <w:r w:rsidR="00167275">
      <w:rPr>
        <w:sz w:val="20"/>
        <w:szCs w:val="20"/>
      </w:rPr>
      <w:t xml:space="preserve"> Assignment template</w:t>
    </w:r>
    <w:r w:rsidR="00C82ADE" w:rsidRPr="00AF2D48">
      <w:rPr>
        <w:sz w:val="20"/>
        <w:szCs w:val="20"/>
      </w:rPr>
      <w:tab/>
      <w:t>© QA Limited 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30A1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047D6" w14:textId="77777777" w:rsidR="00067040" w:rsidRDefault="00067040" w:rsidP="007F513E">
      <w:r>
        <w:separator/>
      </w:r>
    </w:p>
  </w:footnote>
  <w:footnote w:type="continuationSeparator" w:id="0">
    <w:p w14:paraId="269ED9EF" w14:textId="77777777" w:rsidR="00067040" w:rsidRDefault="00067040" w:rsidP="007F5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54B26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541FD250" wp14:editId="63D42ED6">
          <wp:extent cx="1097532" cy="360000"/>
          <wp:effectExtent l="0" t="0" r="7620" b="2540"/>
          <wp:docPr id="503603702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3DD9B" w14:textId="77777777" w:rsidR="00616CE3" w:rsidRDefault="00115A3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E15B789" wp14:editId="022EDCEA">
          <wp:simplePos x="0" y="0"/>
          <wp:positionH relativeFrom="page">
            <wp:align>left</wp:align>
          </wp:positionH>
          <wp:positionV relativeFrom="paragraph">
            <wp:posOffset>-469944</wp:posOffset>
          </wp:positionV>
          <wp:extent cx="7560000" cy="10697520"/>
          <wp:effectExtent l="0" t="0" r="3175" b="8890"/>
          <wp:wrapNone/>
          <wp:docPr id="1145116056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116056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75F7" w14:textId="77777777" w:rsidR="00750DA6" w:rsidRDefault="00A47962">
    <w:pPr>
      <w:pStyle w:val="Header"/>
    </w:pPr>
    <w:r>
      <w:rPr>
        <w:noProof/>
      </w:rPr>
      <w:drawing>
        <wp:inline distT="0" distB="0" distL="0" distR="0" wp14:anchorId="5ADD9DD3" wp14:editId="57606896">
          <wp:extent cx="986894" cy="324000"/>
          <wp:effectExtent l="0" t="0" r="3810" b="0"/>
          <wp:docPr id="1217206042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20604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6894" cy="3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71A30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E8B6480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AED5764"/>
    <w:multiLevelType w:val="multilevel"/>
    <w:tmpl w:val="DB6A24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7675D"/>
    <w:multiLevelType w:val="hybridMultilevel"/>
    <w:tmpl w:val="E69EC336"/>
    <w:lvl w:ilvl="0" w:tplc="FFFFFFFF">
      <w:numFmt w:val="bullet"/>
      <w:lvlText w:val=""/>
      <w:lvlJc w:val="left"/>
      <w:pPr>
        <w:ind w:left="722" w:hanging="380"/>
      </w:pPr>
      <w:rPr>
        <w:rFonts w:ascii="Symbol" w:eastAsia="Symbol" w:hAnsi="Symbol" w:cs="Symbol" w:hint="default"/>
        <w:b w:val="0"/>
        <w:bCs w:val="0"/>
        <w:i w:val="0"/>
        <w:iCs w:val="0"/>
        <w:color w:val="5BBDD3"/>
        <w:spacing w:val="0"/>
        <w:w w:val="100"/>
        <w:sz w:val="24"/>
        <w:szCs w:val="24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094" w:hanging="38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85" w:hanging="38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76" w:hanging="38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68" w:hanging="38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9" w:hanging="38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50" w:hanging="38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41" w:hanging="382"/>
      </w:pPr>
      <w:rPr>
        <w:rFonts w:hint="default"/>
        <w:lang w:val="en-US" w:eastAsia="en-US" w:bidi="ar-SA"/>
      </w:rPr>
    </w:lvl>
  </w:abstractNum>
  <w:abstractNum w:abstractNumId="5" w15:restartNumberingAfterBreak="0">
    <w:nsid w:val="0F4E59D5"/>
    <w:multiLevelType w:val="hybridMultilevel"/>
    <w:tmpl w:val="5CA49142"/>
    <w:lvl w:ilvl="0" w:tplc="395268BC">
      <w:numFmt w:val="bullet"/>
      <w:pStyle w:val="Bulletlist1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0139B"/>
    <w:multiLevelType w:val="hybridMultilevel"/>
    <w:tmpl w:val="991A23B4"/>
    <w:lvl w:ilvl="0" w:tplc="D80287D4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abstractNum w:abstractNumId="7" w15:restartNumberingAfterBreak="0">
    <w:nsid w:val="2D5601E0"/>
    <w:multiLevelType w:val="hybridMultilevel"/>
    <w:tmpl w:val="4EF8F45E"/>
    <w:lvl w:ilvl="0" w:tplc="5DF8808E">
      <w:numFmt w:val="bullet"/>
      <w:lvlText w:val=""/>
      <w:lvlJc w:val="left"/>
      <w:pPr>
        <w:ind w:left="722" w:hanging="380"/>
      </w:pPr>
      <w:rPr>
        <w:rFonts w:ascii="Symbol" w:eastAsia="Symbol" w:hAnsi="Symbol" w:cs="Symbol" w:hint="default"/>
        <w:b w:val="0"/>
        <w:bCs w:val="0"/>
        <w:i w:val="0"/>
        <w:iCs w:val="0"/>
        <w:color w:val="5BBDD3"/>
        <w:spacing w:val="0"/>
        <w:w w:val="100"/>
        <w:sz w:val="24"/>
        <w:szCs w:val="24"/>
        <w:lang w:val="en-US" w:eastAsia="en-US" w:bidi="ar-SA"/>
      </w:rPr>
    </w:lvl>
    <w:lvl w:ilvl="1" w:tplc="4258ABEA">
      <w:numFmt w:val="bullet"/>
      <w:lvlText w:val=""/>
      <w:lvlJc w:val="left"/>
      <w:pPr>
        <w:ind w:left="1104" w:hanging="382"/>
      </w:pPr>
      <w:rPr>
        <w:rFonts w:ascii="Symbol" w:eastAsia="Symbol" w:hAnsi="Symbol" w:cs="Symbol" w:hint="default"/>
        <w:b w:val="0"/>
        <w:bCs w:val="0"/>
        <w:i w:val="0"/>
        <w:iCs w:val="0"/>
        <w:color w:val="5BBDD3"/>
        <w:spacing w:val="0"/>
        <w:w w:val="100"/>
        <w:sz w:val="24"/>
        <w:szCs w:val="24"/>
        <w:lang w:val="en-US" w:eastAsia="en-US" w:bidi="ar-SA"/>
      </w:rPr>
    </w:lvl>
    <w:lvl w:ilvl="2" w:tplc="D80287D4">
      <w:numFmt w:val="bullet"/>
      <w:lvlText w:val="•"/>
      <w:lvlJc w:val="left"/>
      <w:pPr>
        <w:ind w:left="2094" w:hanging="382"/>
      </w:pPr>
      <w:rPr>
        <w:rFonts w:hint="default"/>
        <w:lang w:val="en-US" w:eastAsia="en-US" w:bidi="ar-SA"/>
      </w:rPr>
    </w:lvl>
    <w:lvl w:ilvl="3" w:tplc="7B8296B4">
      <w:numFmt w:val="bullet"/>
      <w:lvlText w:val="•"/>
      <w:lvlJc w:val="left"/>
      <w:pPr>
        <w:ind w:left="3085" w:hanging="382"/>
      </w:pPr>
      <w:rPr>
        <w:rFonts w:hint="default"/>
        <w:lang w:val="en-US" w:eastAsia="en-US" w:bidi="ar-SA"/>
      </w:rPr>
    </w:lvl>
    <w:lvl w:ilvl="4" w:tplc="2702DA14">
      <w:numFmt w:val="bullet"/>
      <w:lvlText w:val="•"/>
      <w:lvlJc w:val="left"/>
      <w:pPr>
        <w:ind w:left="4076" w:hanging="382"/>
      </w:pPr>
      <w:rPr>
        <w:rFonts w:hint="default"/>
        <w:lang w:val="en-US" w:eastAsia="en-US" w:bidi="ar-SA"/>
      </w:rPr>
    </w:lvl>
    <w:lvl w:ilvl="5" w:tplc="C6342DAA">
      <w:numFmt w:val="bullet"/>
      <w:lvlText w:val="•"/>
      <w:lvlJc w:val="left"/>
      <w:pPr>
        <w:ind w:left="5068" w:hanging="382"/>
      </w:pPr>
      <w:rPr>
        <w:rFonts w:hint="default"/>
        <w:lang w:val="en-US" w:eastAsia="en-US" w:bidi="ar-SA"/>
      </w:rPr>
    </w:lvl>
    <w:lvl w:ilvl="6" w:tplc="49C477C4">
      <w:numFmt w:val="bullet"/>
      <w:lvlText w:val="•"/>
      <w:lvlJc w:val="left"/>
      <w:pPr>
        <w:ind w:left="6059" w:hanging="382"/>
      </w:pPr>
      <w:rPr>
        <w:rFonts w:hint="default"/>
        <w:lang w:val="en-US" w:eastAsia="en-US" w:bidi="ar-SA"/>
      </w:rPr>
    </w:lvl>
    <w:lvl w:ilvl="7" w:tplc="FBBE4222">
      <w:numFmt w:val="bullet"/>
      <w:lvlText w:val="•"/>
      <w:lvlJc w:val="left"/>
      <w:pPr>
        <w:ind w:left="7050" w:hanging="382"/>
      </w:pPr>
      <w:rPr>
        <w:rFonts w:hint="default"/>
        <w:lang w:val="en-US" w:eastAsia="en-US" w:bidi="ar-SA"/>
      </w:rPr>
    </w:lvl>
    <w:lvl w:ilvl="8" w:tplc="A4D2BAC4">
      <w:numFmt w:val="bullet"/>
      <w:lvlText w:val="•"/>
      <w:lvlJc w:val="left"/>
      <w:pPr>
        <w:ind w:left="8041" w:hanging="382"/>
      </w:pPr>
      <w:rPr>
        <w:rFonts w:hint="default"/>
        <w:lang w:val="en-US" w:eastAsia="en-US" w:bidi="ar-SA"/>
      </w:rPr>
    </w:lvl>
  </w:abstractNum>
  <w:abstractNum w:abstractNumId="8" w15:restartNumberingAfterBreak="0">
    <w:nsid w:val="383E6163"/>
    <w:multiLevelType w:val="multilevel"/>
    <w:tmpl w:val="D17283F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94841ED"/>
    <w:multiLevelType w:val="hybridMultilevel"/>
    <w:tmpl w:val="E7BA5BA2"/>
    <w:lvl w:ilvl="0" w:tplc="D80287D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D35226"/>
    <w:multiLevelType w:val="hybridMultilevel"/>
    <w:tmpl w:val="579C70CA"/>
    <w:lvl w:ilvl="0" w:tplc="520ADF08">
      <w:numFmt w:val="bullet"/>
      <w:lvlText w:val="•"/>
      <w:lvlJc w:val="left"/>
      <w:pPr>
        <w:ind w:left="857" w:hanging="380"/>
      </w:pPr>
      <w:rPr>
        <w:rFonts w:hint="default"/>
        <w:b w:val="0"/>
        <w:bCs w:val="0"/>
        <w:i w:val="0"/>
        <w:iCs w:val="0"/>
        <w:color w:val="0D0D0D" w:themeColor="text1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"/>
      <w:lvlJc w:val="left"/>
      <w:pPr>
        <w:ind w:left="1239" w:hanging="382"/>
      </w:pPr>
      <w:rPr>
        <w:rFonts w:ascii="Symbol" w:eastAsia="Symbol" w:hAnsi="Symbol" w:cs="Symbol" w:hint="default"/>
        <w:b w:val="0"/>
        <w:bCs w:val="0"/>
        <w:i w:val="0"/>
        <w:iCs w:val="0"/>
        <w:color w:val="5BBDD3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229" w:hanging="38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20" w:hanging="38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11" w:hanging="38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03" w:hanging="38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4" w:hanging="38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85" w:hanging="38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76" w:hanging="382"/>
      </w:pPr>
      <w:rPr>
        <w:rFonts w:hint="default"/>
        <w:lang w:val="en-US" w:eastAsia="en-US" w:bidi="ar-SA"/>
      </w:rPr>
    </w:lvl>
  </w:abstractNum>
  <w:abstractNum w:abstractNumId="11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5742738"/>
    <w:multiLevelType w:val="multilevel"/>
    <w:tmpl w:val="9F4002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000E5"/>
    <w:multiLevelType w:val="hybridMultilevel"/>
    <w:tmpl w:val="E5849B6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2758DD"/>
    <w:multiLevelType w:val="hybridMultilevel"/>
    <w:tmpl w:val="91F2737C"/>
    <w:lvl w:ilvl="0" w:tplc="F42CE46E">
      <w:start w:val="1"/>
      <w:numFmt w:val="decimal"/>
      <w:pStyle w:val="Numberlist"/>
      <w:lvlText w:val="%1."/>
      <w:lvlJc w:val="left"/>
      <w:pPr>
        <w:ind w:left="1080" w:hanging="720"/>
      </w:pPr>
      <w:rPr>
        <w:rFonts w:hint="default"/>
      </w:rPr>
    </w:lvl>
    <w:lvl w:ilvl="1" w:tplc="191EE9EA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372AE5"/>
    <w:multiLevelType w:val="multilevel"/>
    <w:tmpl w:val="78D01ED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pStyle w:val="Letterlist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ED07F5"/>
    <w:multiLevelType w:val="hybridMultilevel"/>
    <w:tmpl w:val="F1200BA6"/>
    <w:lvl w:ilvl="0" w:tplc="D80287D4"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num w:numId="1" w16cid:durableId="1775049767">
    <w:abstractNumId w:val="8"/>
  </w:num>
  <w:num w:numId="2" w16cid:durableId="1710959336">
    <w:abstractNumId w:val="11"/>
  </w:num>
  <w:num w:numId="3" w16cid:durableId="37897106">
    <w:abstractNumId w:val="5"/>
  </w:num>
  <w:num w:numId="4" w16cid:durableId="1065445368">
    <w:abstractNumId w:val="17"/>
  </w:num>
  <w:num w:numId="5" w16cid:durableId="1509756976">
    <w:abstractNumId w:val="15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2"/>
  </w:num>
  <w:num w:numId="10" w16cid:durableId="712268984">
    <w:abstractNumId w:val="16"/>
  </w:num>
  <w:num w:numId="11" w16cid:durableId="1909462470">
    <w:abstractNumId w:val="13"/>
  </w:num>
  <w:num w:numId="12" w16cid:durableId="541744532">
    <w:abstractNumId w:val="14"/>
  </w:num>
  <w:num w:numId="13" w16cid:durableId="1138523980">
    <w:abstractNumId w:val="3"/>
  </w:num>
  <w:num w:numId="14" w16cid:durableId="1761482766">
    <w:abstractNumId w:val="7"/>
  </w:num>
  <w:num w:numId="15" w16cid:durableId="819035534">
    <w:abstractNumId w:val="18"/>
  </w:num>
  <w:num w:numId="16" w16cid:durableId="844397282">
    <w:abstractNumId w:val="10"/>
  </w:num>
  <w:num w:numId="17" w16cid:durableId="893934450">
    <w:abstractNumId w:val="4"/>
  </w:num>
  <w:num w:numId="18" w16cid:durableId="543105130">
    <w:abstractNumId w:val="6"/>
  </w:num>
  <w:num w:numId="19" w16cid:durableId="788352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C0"/>
    <w:rsid w:val="00014C9E"/>
    <w:rsid w:val="00015845"/>
    <w:rsid w:val="000217FA"/>
    <w:rsid w:val="00025020"/>
    <w:rsid w:val="00043024"/>
    <w:rsid w:val="000439EF"/>
    <w:rsid w:val="00046182"/>
    <w:rsid w:val="0004620D"/>
    <w:rsid w:val="000611E7"/>
    <w:rsid w:val="0006516C"/>
    <w:rsid w:val="00067040"/>
    <w:rsid w:val="000670D4"/>
    <w:rsid w:val="0007050E"/>
    <w:rsid w:val="0007253A"/>
    <w:rsid w:val="00082AC3"/>
    <w:rsid w:val="00090329"/>
    <w:rsid w:val="000C3117"/>
    <w:rsid w:val="000C6672"/>
    <w:rsid w:val="000C6C71"/>
    <w:rsid w:val="000D37D3"/>
    <w:rsid w:val="000D55AC"/>
    <w:rsid w:val="000E2F26"/>
    <w:rsid w:val="000E57BF"/>
    <w:rsid w:val="00115A30"/>
    <w:rsid w:val="001170AF"/>
    <w:rsid w:val="001178C7"/>
    <w:rsid w:val="00123E31"/>
    <w:rsid w:val="00133964"/>
    <w:rsid w:val="00134C15"/>
    <w:rsid w:val="0014145F"/>
    <w:rsid w:val="00152AE6"/>
    <w:rsid w:val="00162A8C"/>
    <w:rsid w:val="00167275"/>
    <w:rsid w:val="001709BE"/>
    <w:rsid w:val="00175BFD"/>
    <w:rsid w:val="00182B22"/>
    <w:rsid w:val="00182D99"/>
    <w:rsid w:val="00185B11"/>
    <w:rsid w:val="00190E9E"/>
    <w:rsid w:val="00191093"/>
    <w:rsid w:val="001916D3"/>
    <w:rsid w:val="00194F98"/>
    <w:rsid w:val="00196189"/>
    <w:rsid w:val="001A0BDE"/>
    <w:rsid w:val="001A6042"/>
    <w:rsid w:val="001B6FB5"/>
    <w:rsid w:val="001C314B"/>
    <w:rsid w:val="001D1B19"/>
    <w:rsid w:val="001E3FEA"/>
    <w:rsid w:val="001E44F2"/>
    <w:rsid w:val="001F7BDF"/>
    <w:rsid w:val="00205C0F"/>
    <w:rsid w:val="00213FC6"/>
    <w:rsid w:val="002502D4"/>
    <w:rsid w:val="00265BFE"/>
    <w:rsid w:val="00274C96"/>
    <w:rsid w:val="00287C4D"/>
    <w:rsid w:val="002917F9"/>
    <w:rsid w:val="002A3720"/>
    <w:rsid w:val="002A65F1"/>
    <w:rsid w:val="002A683D"/>
    <w:rsid w:val="002B086E"/>
    <w:rsid w:val="002B6761"/>
    <w:rsid w:val="002B69D6"/>
    <w:rsid w:val="002B6F5A"/>
    <w:rsid w:val="002C105B"/>
    <w:rsid w:val="002C2386"/>
    <w:rsid w:val="002E3C35"/>
    <w:rsid w:val="002E5C98"/>
    <w:rsid w:val="0032085B"/>
    <w:rsid w:val="0033641D"/>
    <w:rsid w:val="00345052"/>
    <w:rsid w:val="00355DB6"/>
    <w:rsid w:val="003603BA"/>
    <w:rsid w:val="00361DC1"/>
    <w:rsid w:val="00364719"/>
    <w:rsid w:val="003904C9"/>
    <w:rsid w:val="003A1F64"/>
    <w:rsid w:val="003A7644"/>
    <w:rsid w:val="003B54B5"/>
    <w:rsid w:val="003C38F5"/>
    <w:rsid w:val="003C715A"/>
    <w:rsid w:val="003D504E"/>
    <w:rsid w:val="003F5ED5"/>
    <w:rsid w:val="00406499"/>
    <w:rsid w:val="00413AFF"/>
    <w:rsid w:val="00416861"/>
    <w:rsid w:val="00425339"/>
    <w:rsid w:val="00441EB6"/>
    <w:rsid w:val="004465E2"/>
    <w:rsid w:val="00450C3B"/>
    <w:rsid w:val="004604EB"/>
    <w:rsid w:val="0046212B"/>
    <w:rsid w:val="00496574"/>
    <w:rsid w:val="004A227A"/>
    <w:rsid w:val="004A2C68"/>
    <w:rsid w:val="004B455B"/>
    <w:rsid w:val="004C2FFB"/>
    <w:rsid w:val="004E5F65"/>
    <w:rsid w:val="004E6AD1"/>
    <w:rsid w:val="004F4ADE"/>
    <w:rsid w:val="005236C6"/>
    <w:rsid w:val="00524E81"/>
    <w:rsid w:val="00524EC7"/>
    <w:rsid w:val="00527370"/>
    <w:rsid w:val="0053225A"/>
    <w:rsid w:val="005324A5"/>
    <w:rsid w:val="005338A3"/>
    <w:rsid w:val="00574380"/>
    <w:rsid w:val="00574EAF"/>
    <w:rsid w:val="005757E2"/>
    <w:rsid w:val="00587965"/>
    <w:rsid w:val="005A12E5"/>
    <w:rsid w:val="005A300C"/>
    <w:rsid w:val="005A38C2"/>
    <w:rsid w:val="005A656D"/>
    <w:rsid w:val="005B0D93"/>
    <w:rsid w:val="005B4257"/>
    <w:rsid w:val="005B426B"/>
    <w:rsid w:val="005C1267"/>
    <w:rsid w:val="005C3110"/>
    <w:rsid w:val="005C6623"/>
    <w:rsid w:val="005F4667"/>
    <w:rsid w:val="00606224"/>
    <w:rsid w:val="00610438"/>
    <w:rsid w:val="00616CE3"/>
    <w:rsid w:val="00631B5A"/>
    <w:rsid w:val="0063627D"/>
    <w:rsid w:val="006471A8"/>
    <w:rsid w:val="006511A2"/>
    <w:rsid w:val="006715CE"/>
    <w:rsid w:val="0067547B"/>
    <w:rsid w:val="006761E6"/>
    <w:rsid w:val="00677F97"/>
    <w:rsid w:val="00694328"/>
    <w:rsid w:val="006A45C5"/>
    <w:rsid w:val="006C0FEB"/>
    <w:rsid w:val="006C5E7E"/>
    <w:rsid w:val="006D3CA6"/>
    <w:rsid w:val="006D63BC"/>
    <w:rsid w:val="006E25EB"/>
    <w:rsid w:val="007174A4"/>
    <w:rsid w:val="00724E3E"/>
    <w:rsid w:val="00750DA6"/>
    <w:rsid w:val="00762B2A"/>
    <w:rsid w:val="00762BD0"/>
    <w:rsid w:val="00765FEF"/>
    <w:rsid w:val="0077240B"/>
    <w:rsid w:val="007731BA"/>
    <w:rsid w:val="007741DD"/>
    <w:rsid w:val="00784641"/>
    <w:rsid w:val="00786B7E"/>
    <w:rsid w:val="00791C09"/>
    <w:rsid w:val="007A21C0"/>
    <w:rsid w:val="007B5B5C"/>
    <w:rsid w:val="007B6519"/>
    <w:rsid w:val="007C6B7F"/>
    <w:rsid w:val="007D5CA7"/>
    <w:rsid w:val="007E2CF4"/>
    <w:rsid w:val="007E3B83"/>
    <w:rsid w:val="007F513E"/>
    <w:rsid w:val="00802B97"/>
    <w:rsid w:val="00803BD0"/>
    <w:rsid w:val="00803CF3"/>
    <w:rsid w:val="0080546A"/>
    <w:rsid w:val="00813540"/>
    <w:rsid w:val="00820D5C"/>
    <w:rsid w:val="00827759"/>
    <w:rsid w:val="0083660A"/>
    <w:rsid w:val="00837C65"/>
    <w:rsid w:val="0084601C"/>
    <w:rsid w:val="0085381F"/>
    <w:rsid w:val="00857B81"/>
    <w:rsid w:val="00860D67"/>
    <w:rsid w:val="008648DD"/>
    <w:rsid w:val="008965EE"/>
    <w:rsid w:val="008B56E3"/>
    <w:rsid w:val="008C262C"/>
    <w:rsid w:val="008D271A"/>
    <w:rsid w:val="008D4504"/>
    <w:rsid w:val="008D7986"/>
    <w:rsid w:val="00900C58"/>
    <w:rsid w:val="00901E6B"/>
    <w:rsid w:val="00911ABF"/>
    <w:rsid w:val="0093598F"/>
    <w:rsid w:val="00937313"/>
    <w:rsid w:val="00946201"/>
    <w:rsid w:val="00947CCC"/>
    <w:rsid w:val="00951F45"/>
    <w:rsid w:val="00955221"/>
    <w:rsid w:val="00961BFF"/>
    <w:rsid w:val="00991F30"/>
    <w:rsid w:val="009B0E0C"/>
    <w:rsid w:val="009B540B"/>
    <w:rsid w:val="009C0FFD"/>
    <w:rsid w:val="009D3007"/>
    <w:rsid w:val="00A31DB6"/>
    <w:rsid w:val="00A32252"/>
    <w:rsid w:val="00A37960"/>
    <w:rsid w:val="00A433B2"/>
    <w:rsid w:val="00A439AE"/>
    <w:rsid w:val="00A45AFE"/>
    <w:rsid w:val="00A47962"/>
    <w:rsid w:val="00A55380"/>
    <w:rsid w:val="00A606E4"/>
    <w:rsid w:val="00A73844"/>
    <w:rsid w:val="00A76BF3"/>
    <w:rsid w:val="00A76CD6"/>
    <w:rsid w:val="00A76D1A"/>
    <w:rsid w:val="00A85367"/>
    <w:rsid w:val="00A91DB8"/>
    <w:rsid w:val="00A922CF"/>
    <w:rsid w:val="00A952D2"/>
    <w:rsid w:val="00AA4751"/>
    <w:rsid w:val="00AB63B1"/>
    <w:rsid w:val="00AD2A6A"/>
    <w:rsid w:val="00AD7F8E"/>
    <w:rsid w:val="00AE6006"/>
    <w:rsid w:val="00AF2D48"/>
    <w:rsid w:val="00B21090"/>
    <w:rsid w:val="00B2204C"/>
    <w:rsid w:val="00B23E21"/>
    <w:rsid w:val="00B46606"/>
    <w:rsid w:val="00B57DB4"/>
    <w:rsid w:val="00BC244E"/>
    <w:rsid w:val="00BC51AA"/>
    <w:rsid w:val="00BC548F"/>
    <w:rsid w:val="00BC6744"/>
    <w:rsid w:val="00BD7FB4"/>
    <w:rsid w:val="00BE0167"/>
    <w:rsid w:val="00BE2B21"/>
    <w:rsid w:val="00BE6F66"/>
    <w:rsid w:val="00BF5366"/>
    <w:rsid w:val="00C0749D"/>
    <w:rsid w:val="00C1331D"/>
    <w:rsid w:val="00C210C4"/>
    <w:rsid w:val="00C24981"/>
    <w:rsid w:val="00C332B1"/>
    <w:rsid w:val="00C341D9"/>
    <w:rsid w:val="00C34B92"/>
    <w:rsid w:val="00C4044B"/>
    <w:rsid w:val="00C444C4"/>
    <w:rsid w:val="00C5605C"/>
    <w:rsid w:val="00C75240"/>
    <w:rsid w:val="00C82ADE"/>
    <w:rsid w:val="00CA2106"/>
    <w:rsid w:val="00CC14FB"/>
    <w:rsid w:val="00CC2820"/>
    <w:rsid w:val="00CE5672"/>
    <w:rsid w:val="00CE5738"/>
    <w:rsid w:val="00D01A91"/>
    <w:rsid w:val="00D04303"/>
    <w:rsid w:val="00D059EB"/>
    <w:rsid w:val="00D11382"/>
    <w:rsid w:val="00D212FD"/>
    <w:rsid w:val="00D27864"/>
    <w:rsid w:val="00D3357D"/>
    <w:rsid w:val="00D43346"/>
    <w:rsid w:val="00D44D4F"/>
    <w:rsid w:val="00D57DB6"/>
    <w:rsid w:val="00D63AB5"/>
    <w:rsid w:val="00D67B1C"/>
    <w:rsid w:val="00D70BF9"/>
    <w:rsid w:val="00D71E1F"/>
    <w:rsid w:val="00D956A9"/>
    <w:rsid w:val="00D975A7"/>
    <w:rsid w:val="00DA1534"/>
    <w:rsid w:val="00DA3B33"/>
    <w:rsid w:val="00DA46AE"/>
    <w:rsid w:val="00DA79C5"/>
    <w:rsid w:val="00DB04B4"/>
    <w:rsid w:val="00DB4A96"/>
    <w:rsid w:val="00DD6857"/>
    <w:rsid w:val="00DE3CFC"/>
    <w:rsid w:val="00DF1239"/>
    <w:rsid w:val="00E21A7D"/>
    <w:rsid w:val="00E22609"/>
    <w:rsid w:val="00E302E5"/>
    <w:rsid w:val="00E424B4"/>
    <w:rsid w:val="00E46CAE"/>
    <w:rsid w:val="00E5225E"/>
    <w:rsid w:val="00E548F4"/>
    <w:rsid w:val="00E55774"/>
    <w:rsid w:val="00E5577B"/>
    <w:rsid w:val="00E8595C"/>
    <w:rsid w:val="00E90364"/>
    <w:rsid w:val="00E91C76"/>
    <w:rsid w:val="00EB3038"/>
    <w:rsid w:val="00ED3E02"/>
    <w:rsid w:val="00ED7DFD"/>
    <w:rsid w:val="00EE41BF"/>
    <w:rsid w:val="00EF1BB0"/>
    <w:rsid w:val="00F02405"/>
    <w:rsid w:val="00F15A5D"/>
    <w:rsid w:val="00F3281A"/>
    <w:rsid w:val="00F41476"/>
    <w:rsid w:val="00F51851"/>
    <w:rsid w:val="00F53758"/>
    <w:rsid w:val="00F559A5"/>
    <w:rsid w:val="00F71083"/>
    <w:rsid w:val="00F71FDC"/>
    <w:rsid w:val="00F730E8"/>
    <w:rsid w:val="00F737A5"/>
    <w:rsid w:val="00F81233"/>
    <w:rsid w:val="00F9159C"/>
    <w:rsid w:val="00F96E74"/>
    <w:rsid w:val="00FA22AB"/>
    <w:rsid w:val="00FB5B97"/>
    <w:rsid w:val="00FC0DD3"/>
    <w:rsid w:val="00FC45C1"/>
    <w:rsid w:val="00FC6590"/>
    <w:rsid w:val="00FE6367"/>
    <w:rsid w:val="00FF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F03D5"/>
  <w15:chartTrackingRefBased/>
  <w15:docId w15:val="{840D4EDB-11D5-4604-BC1D-5E014185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13E"/>
    <w:pPr>
      <w:spacing w:before="120"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BF9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ind w:left="1134" w:hanging="1134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ind w:left="1134" w:hanging="1134"/>
      <w:outlineLvl w:val="2"/>
    </w:pPr>
    <w:rPr>
      <w:b/>
      <w:bCs/>
      <w:sz w:val="28"/>
      <w:szCs w:val="28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4A2C68"/>
    <w:pPr>
      <w:numPr>
        <w:ilvl w:val="3"/>
        <w:numId w:val="6"/>
      </w:numPr>
      <w:ind w:left="1134" w:hanging="1134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A433B2"/>
    <w:pPr>
      <w:keepNext/>
      <w:keepLines/>
      <w:spacing w:before="80" w:after="40"/>
      <w:outlineLvl w:val="4"/>
    </w:pPr>
    <w:rPr>
      <w:rFonts w:eastAsiaTheme="majorEastAsia" w:cstheme="majorBidi"/>
      <w:color w:val="1E8B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BF9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2C68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3B2"/>
    <w:rPr>
      <w:rFonts w:eastAsiaTheme="majorEastAsia" w:cstheme="majorBidi"/>
      <w:color w:val="1E8B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476"/>
    <w:pPr>
      <w:spacing w:after="80" w:line="216" w:lineRule="auto"/>
      <w:contextualSpacing/>
    </w:pPr>
    <w:rPr>
      <w:rFonts w:asciiTheme="majorHAnsi" w:eastAsiaTheme="majorEastAsia" w:hAnsiTheme="majorHAnsi" w:cstheme="majorBidi"/>
      <w:b/>
      <w:color w:val="FFFFFF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41476"/>
    <w:rPr>
      <w:rFonts w:asciiTheme="majorHAnsi" w:eastAsiaTheme="majorEastAsia" w:hAnsiTheme="majorHAnsi" w:cstheme="majorBidi"/>
      <w:b/>
      <w:color w:val="FFFFFF"/>
      <w:spacing w:val="-10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476"/>
    <w:pPr>
      <w:spacing w:before="360"/>
    </w:pPr>
    <w:rPr>
      <w:rFonts w:ascii="Figtree Medium"/>
      <w:color w:val="FFFFFF"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F41476"/>
    <w:rPr>
      <w:rFonts w:ascii="Figtree Medium"/>
      <w:color w:val="FFFFFF"/>
      <w:sz w:val="48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433B2"/>
    <w:pPr>
      <w:spacing w:before="160"/>
      <w:jc w:val="center"/>
    </w:pPr>
    <w:rPr>
      <w:i/>
      <w:iCs/>
      <w:color w:val="494949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3B2"/>
    <w:rPr>
      <w:i/>
      <w:iCs/>
      <w:color w:val="494949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A43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character" w:styleId="IntenseReference">
    <w:name w:val="Intense Reference"/>
    <w:basedOn w:val="DefaultParagraphFont"/>
    <w:uiPriority w:val="32"/>
    <w:rsid w:val="00A433B2"/>
    <w:rPr>
      <w:b/>
      <w:bCs/>
      <w:smallCaps/>
      <w:color w:val="1E8BA8" w:themeColor="accent1" w:themeShade="BF"/>
      <w:spacing w:val="5"/>
    </w:rPr>
  </w:style>
  <w:style w:type="paragraph" w:customStyle="1" w:styleId="Bulletlist1">
    <w:name w:val="Bullet list 1"/>
    <w:basedOn w:val="Normal"/>
    <w:link w:val="Bulletlist1Char"/>
    <w:qFormat/>
    <w:rsid w:val="00AF2D48"/>
    <w:pPr>
      <w:numPr>
        <w:numId w:val="3"/>
      </w:numPr>
      <w:spacing w:before="0"/>
      <w:ind w:left="1134" w:hanging="567"/>
    </w:pPr>
  </w:style>
  <w:style w:type="character" w:customStyle="1" w:styleId="Bulletlist1Char">
    <w:name w:val="Bullet list 1 Char"/>
    <w:basedOn w:val="DefaultParagraphFont"/>
    <w:link w:val="Bulletlist1"/>
    <w:rsid w:val="00AF2D48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AF2D48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AF2D48"/>
    <w:rPr>
      <w:sz w:val="24"/>
      <w:szCs w:val="24"/>
    </w:rPr>
  </w:style>
  <w:style w:type="paragraph" w:customStyle="1" w:styleId="Numberlist">
    <w:name w:val="Number list"/>
    <w:basedOn w:val="ListParagraph"/>
    <w:link w:val="NumberlistChar"/>
    <w:qFormat/>
    <w:rsid w:val="00AF2D48"/>
    <w:pPr>
      <w:numPr>
        <w:numId w:val="5"/>
      </w:numPr>
      <w:spacing w:before="0"/>
      <w:ind w:left="1134" w:hanging="567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10438"/>
    <w:rPr>
      <w:sz w:val="24"/>
      <w:szCs w:val="24"/>
    </w:rPr>
  </w:style>
  <w:style w:type="character" w:customStyle="1" w:styleId="NumberlistChar">
    <w:name w:val="Number list Char"/>
    <w:basedOn w:val="ListParagraphChar"/>
    <w:link w:val="Numberlist"/>
    <w:rsid w:val="00AF2D48"/>
    <w:rPr>
      <w:sz w:val="24"/>
      <w:szCs w:val="24"/>
    </w:rPr>
  </w:style>
  <w:style w:type="paragraph" w:customStyle="1" w:styleId="Letterlist">
    <w:name w:val="Letter list"/>
    <w:basedOn w:val="ListParagraph"/>
    <w:link w:val="LetterlistChar"/>
    <w:qFormat/>
    <w:rsid w:val="00AF2D48"/>
    <w:pPr>
      <w:numPr>
        <w:ilvl w:val="1"/>
        <w:numId w:val="10"/>
      </w:numPr>
      <w:spacing w:before="0"/>
      <w:ind w:left="1701" w:hanging="567"/>
    </w:pPr>
  </w:style>
  <w:style w:type="character" w:customStyle="1" w:styleId="LetterlistChar">
    <w:name w:val="Letter list Char"/>
    <w:basedOn w:val="DefaultParagraphFont"/>
    <w:link w:val="Letterlist"/>
    <w:rsid w:val="00AF2D48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14C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C9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14C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4C9E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915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159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9159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D3007"/>
    <w:pPr>
      <w:spacing w:after="100"/>
      <w:ind w:left="72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730E8"/>
    <w:pPr>
      <w:spacing w:before="0" w:after="200"/>
    </w:pPr>
    <w:rPr>
      <w:i/>
      <w:iCs/>
      <w:color w:val="0D0D0D" w:themeColor="text1"/>
      <w:sz w:val="20"/>
      <w:szCs w:val="20"/>
    </w:rPr>
  </w:style>
  <w:style w:type="paragraph" w:customStyle="1" w:styleId="Table">
    <w:name w:val="Table"/>
    <w:basedOn w:val="Normal"/>
    <w:qFormat/>
    <w:rsid w:val="00F02405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next w:val="Table"/>
    <w:qFormat/>
    <w:rsid w:val="00A45AFE"/>
    <w:pPr>
      <w:spacing w:before="40" w:after="40" w:line="264" w:lineRule="auto"/>
    </w:pPr>
    <w:rPr>
      <w:b/>
      <w:color w:val="FFFFFF" w:themeColor="background1"/>
      <w:kern w:val="0"/>
      <w:sz w:val="20"/>
      <w14:ligatures w14:val="none"/>
    </w:rPr>
  </w:style>
  <w:style w:type="paragraph" w:styleId="Date">
    <w:name w:val="Date"/>
    <w:basedOn w:val="Subtitle"/>
    <w:next w:val="Normal"/>
    <w:link w:val="DateChar"/>
    <w:uiPriority w:val="99"/>
    <w:unhideWhenUsed/>
    <w:qFormat/>
    <w:rsid w:val="00FB5B97"/>
    <w:rPr>
      <w:sz w:val="28"/>
      <w:szCs w:val="28"/>
    </w:rPr>
  </w:style>
  <w:style w:type="character" w:customStyle="1" w:styleId="DateChar">
    <w:name w:val="Date Char"/>
    <w:basedOn w:val="DefaultParagraphFont"/>
    <w:link w:val="Date"/>
    <w:uiPriority w:val="99"/>
    <w:rsid w:val="00FB5B97"/>
    <w:rPr>
      <w:rFonts w:ascii="Figtree Medium"/>
      <w:color w:val="FFFFFF"/>
      <w:sz w:val="28"/>
      <w:szCs w:val="28"/>
    </w:r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NormalWeb">
    <w:name w:val="Normal (Web)"/>
    <w:basedOn w:val="Normal"/>
    <w:uiPriority w:val="99"/>
    <w:semiHidden/>
    <w:unhideWhenUsed/>
    <w:rsid w:val="00E859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QAWordTemplate_BlackCL_June2024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5ADA1AB398E84F855BB6B47312B383" ma:contentTypeVersion="19" ma:contentTypeDescription="Create a new document." ma:contentTypeScope="" ma:versionID="421ac63965c4a8acb8fe9131ef19290d">
  <xsd:schema xmlns:xsd="http://www.w3.org/2001/XMLSchema" xmlns:xs="http://www.w3.org/2001/XMLSchema" xmlns:p="http://schemas.microsoft.com/office/2006/metadata/properties" xmlns:ns2="bc73ccb6-1c78-43ac-9d9c-1fa338f33b5f" xmlns:ns3="fe914850-103e-491d-bdaf-b8160e94e73b" targetNamespace="http://schemas.microsoft.com/office/2006/metadata/properties" ma:root="true" ma:fieldsID="cdcab7e963297bf2627d7851b35082d5" ns2:_="" ns3:_="">
    <xsd:import namespace="bc73ccb6-1c78-43ac-9d9c-1fa338f33b5f"/>
    <xsd:import namespace="fe914850-103e-491d-bdaf-b8160e94e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73ccb6-1c78-43ac-9d9c-1fa338f33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14850-103e-491d-bdaf-b8160e94e73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4435c16-18d7-4eec-becb-88134d009aee}" ma:internalName="TaxCatchAll" ma:showField="CatchAllData" ma:web="fe914850-103e-491d-bdaf-b8160e94e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73ccb6-1c78-43ac-9d9c-1fa338f33b5f">
      <Terms xmlns="http://schemas.microsoft.com/office/infopath/2007/PartnerControls"/>
    </lcf76f155ced4ddcb4097134ff3c332f>
    <TaxCatchAll xmlns="fe914850-103e-491d-bdaf-b8160e94e73b" xsi:nil="true"/>
  </documentManagement>
</p:properties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D9E8E0-A6EE-4998-894E-682DB0FF99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73ccb6-1c78-43ac-9d9c-1fa338f33b5f"/>
    <ds:schemaRef ds:uri="fe914850-103e-491d-bdaf-b8160e94e7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88A33B-F6B2-43F1-9AD7-3D42FE697C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BBDC55-22D9-48D8-89ED-EEEF4F28ECB3}">
  <ds:schemaRefs>
    <ds:schemaRef ds:uri="http://schemas.microsoft.com/office/2006/metadata/properties"/>
    <ds:schemaRef ds:uri="http://schemas.microsoft.com/office/infopath/2007/PartnerControls"/>
    <ds:schemaRef ds:uri="bc73ccb6-1c78-43ac-9d9c-1fa338f33b5f"/>
    <ds:schemaRef ds:uri="fe914850-103e-491d-bdaf-b8160e94e73b"/>
  </ds:schemaRefs>
</ds:datastoreItem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QAWordTemplate_BlackCL_June2024</Template>
  <TotalTime>86</TotalTime>
  <Pages>9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Doak, Fiona</cp:lastModifiedBy>
  <cp:revision>99</cp:revision>
  <cp:lastPrinted>2024-06-05T09:36:00Z</cp:lastPrinted>
  <dcterms:created xsi:type="dcterms:W3CDTF">2026-08-03T07:15:00Z</dcterms:created>
  <dcterms:modified xsi:type="dcterms:W3CDTF">2026-08-03T11:33:00Z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0x0101006B5ADA1AB398E84F855BB6B47312B383</vt:lpwstr>
  </property>
  <property fmtid="{D5CDD505-2E9C-101B-9397-08002B2CF9AE}" pid="3" name="MediaServiceImageTags">
    <vt:lpwstr/>
  </property>
</Properties>
</file>